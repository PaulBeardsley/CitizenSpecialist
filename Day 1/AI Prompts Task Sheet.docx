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9823F" w14:textId="580771C3" w:rsidR="0091761A" w:rsidRDefault="0091761A" w:rsidP="001F4ED4">
      <w:pPr>
        <w:pStyle w:val="Heading1"/>
        <w:numPr>
          <w:ilvl w:val="0"/>
          <w:numId w:val="0"/>
        </w:numPr>
        <w:ind w:left="1134" w:hanging="1134"/>
      </w:pPr>
      <w:r>
        <w:t xml:space="preserve">GenAI </w:t>
      </w:r>
      <w:r w:rsidR="001F4ED4">
        <w:t>p</w:t>
      </w:r>
      <w:r>
        <w:t>rompts</w:t>
      </w:r>
    </w:p>
    <w:p w14:paraId="60F68912" w14:textId="0959AF5F" w:rsidR="0091761A" w:rsidRPr="001F4ED4" w:rsidRDefault="0091761A" w:rsidP="0091761A">
      <w:pPr>
        <w:rPr>
          <w:b/>
          <w:bCs/>
        </w:rPr>
      </w:pPr>
      <w:r w:rsidRPr="001F4ED4">
        <w:rPr>
          <w:b/>
          <w:bCs/>
        </w:rPr>
        <w:t xml:space="preserve">Task </w:t>
      </w:r>
      <w:r w:rsidR="001F4ED4" w:rsidRPr="001F4ED4">
        <w:rPr>
          <w:b/>
          <w:bCs/>
        </w:rPr>
        <w:t>s</w:t>
      </w:r>
      <w:r w:rsidRPr="001F4ED4">
        <w:rPr>
          <w:b/>
          <w:bCs/>
        </w:rPr>
        <w:t xml:space="preserve">heet: Using ChatGPT and Copilot for </w:t>
      </w:r>
      <w:r w:rsidR="001F4ED4" w:rsidRPr="001F4ED4">
        <w:rPr>
          <w:b/>
          <w:bCs/>
        </w:rPr>
        <w:t>simple data analysis</w:t>
      </w:r>
    </w:p>
    <w:p w14:paraId="1385C4E7" w14:textId="77777777" w:rsidR="001F4ED4" w:rsidRDefault="001F4ED4" w:rsidP="0091761A"/>
    <w:p w14:paraId="6CF55DD0" w14:textId="50A98CA7" w:rsidR="0091761A" w:rsidRPr="001F4ED4" w:rsidRDefault="0091761A" w:rsidP="0091761A">
      <w:pPr>
        <w:rPr>
          <w:b/>
          <w:bCs/>
        </w:rPr>
      </w:pPr>
      <w:r w:rsidRPr="001F4ED4">
        <w:rPr>
          <w:b/>
          <w:bCs/>
        </w:rPr>
        <w:t>Objectives:</w:t>
      </w:r>
    </w:p>
    <w:p w14:paraId="65A66A2E" w14:textId="77777777" w:rsidR="001F4ED4" w:rsidRDefault="0091761A" w:rsidP="0091761A">
      <w:pPr>
        <w:pStyle w:val="Bulletlist1"/>
      </w:pPr>
      <w:r>
        <w:t>Use ChatGPT and Copilot to assist in the simple analysis of a small dataset.</w:t>
      </w:r>
    </w:p>
    <w:p w14:paraId="2A836941" w14:textId="77777777" w:rsidR="001F4ED4" w:rsidRDefault="001F4ED4" w:rsidP="0091761A">
      <w:pPr>
        <w:pStyle w:val="Bulletlist1"/>
      </w:pPr>
      <w:r>
        <w:t>P</w:t>
      </w:r>
      <w:r w:rsidR="0091761A">
        <w:t>ractice writing clear prompts to get help with formulas, trends, and summaries.</w:t>
      </w:r>
    </w:p>
    <w:p w14:paraId="04C0645D" w14:textId="55FEAE6E" w:rsidR="0091761A" w:rsidRDefault="001F4ED4" w:rsidP="0091761A">
      <w:pPr>
        <w:pStyle w:val="Bulletlist1"/>
      </w:pPr>
      <w:r>
        <w:t>Evaluate</w:t>
      </w:r>
      <w:r w:rsidR="0091761A">
        <w:t xml:space="preserve"> and compare how accurate and helpful ChatGPT and Copilot’s responses are.</w:t>
      </w:r>
    </w:p>
    <w:p w14:paraId="63D6EA99" w14:textId="77777777" w:rsidR="0091761A" w:rsidRDefault="0091761A" w:rsidP="0091761A"/>
    <w:p w14:paraId="46F2CCDE" w14:textId="119EE67E" w:rsidR="0091761A" w:rsidRDefault="0091761A" w:rsidP="0091761A">
      <w:r>
        <w:t xml:space="preserve">There are </w:t>
      </w:r>
      <w:r w:rsidR="001F4ED4">
        <w:t>three</w:t>
      </w:r>
      <w:r>
        <w:t xml:space="preserve"> tasks:</w:t>
      </w:r>
    </w:p>
    <w:p w14:paraId="6BAA3FF4" w14:textId="77777777" w:rsidR="0091761A" w:rsidRDefault="0091761A" w:rsidP="001F4ED4">
      <w:pPr>
        <w:pStyle w:val="Bulletlist1"/>
      </w:pPr>
      <w:r w:rsidRPr="001F4ED4">
        <w:rPr>
          <w:b/>
          <w:bCs/>
        </w:rPr>
        <w:t>Task 1:</w:t>
      </w:r>
      <w:r>
        <w:t xml:space="preserve"> Use effective and concise prompts in ChatGPT to perform simple analysis of a small dataset. </w:t>
      </w:r>
    </w:p>
    <w:p w14:paraId="7D6475A3" w14:textId="542FE097" w:rsidR="0091761A" w:rsidRDefault="0091761A" w:rsidP="001F4ED4">
      <w:pPr>
        <w:pStyle w:val="Bulletlist1"/>
      </w:pPr>
      <w:r w:rsidRPr="001F4ED4">
        <w:rPr>
          <w:b/>
          <w:bCs/>
        </w:rPr>
        <w:t>Task 2:</w:t>
      </w:r>
      <w:r>
        <w:t xml:space="preserve"> Use effective and concise prompts in </w:t>
      </w:r>
      <w:r w:rsidR="001F4ED4">
        <w:t>Copilot</w:t>
      </w:r>
      <w:r>
        <w:t xml:space="preserve"> to perform simple analysis of a small dataset.</w:t>
      </w:r>
    </w:p>
    <w:p w14:paraId="1201F41D" w14:textId="77777777" w:rsidR="0091761A" w:rsidRDefault="0091761A" w:rsidP="001F4ED4">
      <w:pPr>
        <w:pStyle w:val="Bulletlist1"/>
      </w:pPr>
      <w:r w:rsidRPr="001F4ED4">
        <w:rPr>
          <w:b/>
          <w:bCs/>
        </w:rPr>
        <w:t>Task 3:</w:t>
      </w:r>
      <w:r>
        <w:t xml:space="preserve"> Compare and contrast the results of each platform.</w:t>
      </w:r>
    </w:p>
    <w:p w14:paraId="6FFEC6C9" w14:textId="77777777" w:rsidR="0091761A" w:rsidRDefault="0091761A" w:rsidP="0091761A"/>
    <w:p w14:paraId="1C1D0D73" w14:textId="77777777" w:rsidR="0091761A" w:rsidRDefault="0091761A" w:rsidP="0091761A">
      <w:r>
        <w:t xml:space="preserve">Working in groups, you will be assigned </w:t>
      </w:r>
      <w:r w:rsidRPr="001F4ED4">
        <w:rPr>
          <w:b/>
          <w:bCs/>
        </w:rPr>
        <w:t xml:space="preserve">one </w:t>
      </w:r>
      <w:r>
        <w:t>of the datasets to be used throughout all the tasks.</w:t>
      </w:r>
    </w:p>
    <w:p w14:paraId="5084A926" w14:textId="77777777" w:rsidR="001F4ED4" w:rsidRDefault="001F4ED4" w:rsidP="0091761A"/>
    <w:p w14:paraId="2199B525" w14:textId="73F87E83" w:rsidR="0091761A" w:rsidRPr="001F4ED4" w:rsidRDefault="0091761A" w:rsidP="0091761A">
      <w:pPr>
        <w:rPr>
          <w:b/>
          <w:bCs/>
        </w:rPr>
      </w:pPr>
      <w:r w:rsidRPr="001F4ED4">
        <w:rPr>
          <w:b/>
          <w:bCs/>
        </w:rPr>
        <w:t xml:space="preserve">Available </w:t>
      </w:r>
      <w:r w:rsidR="001F4ED4">
        <w:rPr>
          <w:b/>
          <w:bCs/>
        </w:rPr>
        <w:t>d</w:t>
      </w:r>
      <w:r w:rsidRPr="001F4ED4">
        <w:rPr>
          <w:b/>
          <w:bCs/>
        </w:rPr>
        <w:t>atasets:</w:t>
      </w:r>
    </w:p>
    <w:p w14:paraId="20C7010B" w14:textId="0F8B4B86" w:rsidR="0091761A" w:rsidRDefault="0091761A" w:rsidP="001F4ED4">
      <w:pPr>
        <w:pStyle w:val="Bulletlist1"/>
      </w:pPr>
      <w:r>
        <w:t>Sales by Region</w:t>
      </w:r>
    </w:p>
    <w:p w14:paraId="0D7FCA1B" w14:textId="53207E6F" w:rsidR="0091761A" w:rsidRDefault="0091761A" w:rsidP="001F4ED4">
      <w:pPr>
        <w:pStyle w:val="Bulletlist1"/>
      </w:pPr>
      <w:r>
        <w:t>Employee Performance Tracker</w:t>
      </w:r>
    </w:p>
    <w:p w14:paraId="7A792FBE" w14:textId="1C9CAA2F" w:rsidR="0091761A" w:rsidRDefault="0091761A" w:rsidP="001F4ED4">
      <w:pPr>
        <w:pStyle w:val="Bulletlist1"/>
      </w:pPr>
      <w:r>
        <w:t>Customer Survey Results</w:t>
      </w:r>
    </w:p>
    <w:p w14:paraId="1629863C" w14:textId="5ABCBC94" w:rsidR="0091761A" w:rsidRDefault="0091761A" w:rsidP="001F4ED4">
      <w:pPr>
        <w:pStyle w:val="Bulletlist1"/>
      </w:pPr>
      <w:r>
        <w:t>Product Inventory</w:t>
      </w:r>
    </w:p>
    <w:p w14:paraId="520F692A" w14:textId="02257B85" w:rsidR="0091761A" w:rsidRDefault="0091761A" w:rsidP="001F4ED4">
      <w:pPr>
        <w:pStyle w:val="Bulletlist1"/>
      </w:pPr>
      <w:r>
        <w:t>School Attendance &amp; Grades</w:t>
      </w:r>
    </w:p>
    <w:p w14:paraId="34424108" w14:textId="77777777" w:rsidR="0091761A" w:rsidRDefault="0091761A" w:rsidP="001F4ED4">
      <w:pPr>
        <w:pStyle w:val="Bulletlist1"/>
        <w:numPr>
          <w:ilvl w:val="0"/>
          <w:numId w:val="0"/>
        </w:numPr>
        <w:ind w:left="567"/>
      </w:pPr>
    </w:p>
    <w:p w14:paraId="6CC5A266" w14:textId="77777777" w:rsidR="0091761A" w:rsidRDefault="0091761A" w:rsidP="0091761A"/>
    <w:p w14:paraId="74F422BB" w14:textId="77777777" w:rsidR="0091761A" w:rsidRDefault="0091761A" w:rsidP="0091761A"/>
    <w:p w14:paraId="54E54D8E" w14:textId="77777777" w:rsidR="0091761A" w:rsidRDefault="0091761A" w:rsidP="0091761A"/>
    <w:p w14:paraId="7BDD1088" w14:textId="77777777" w:rsidR="0091761A" w:rsidRDefault="0091761A" w:rsidP="0091761A"/>
    <w:p w14:paraId="6AD02A57" w14:textId="77777777" w:rsidR="0091761A" w:rsidRDefault="0091761A" w:rsidP="0091761A"/>
    <w:p w14:paraId="4EF52C0A" w14:textId="7B6C7235" w:rsidR="0091761A" w:rsidRDefault="0091761A" w:rsidP="001F4ED4">
      <w:pPr>
        <w:pStyle w:val="Heading2"/>
        <w:numPr>
          <w:ilvl w:val="0"/>
          <w:numId w:val="0"/>
        </w:numPr>
        <w:ind w:left="1134" w:hanging="1134"/>
      </w:pPr>
      <w:r>
        <w:lastRenderedPageBreak/>
        <w:t>Task 1: ChatGPT</w:t>
      </w:r>
    </w:p>
    <w:p w14:paraId="2EA74CC8" w14:textId="4329FD64" w:rsidR="0091761A" w:rsidRDefault="0091761A" w:rsidP="001F4ED4">
      <w:pPr>
        <w:pStyle w:val="Numberlist"/>
      </w:pPr>
      <w:r>
        <w:t xml:space="preserve">Go to the ChatGPT website: </w:t>
      </w:r>
      <w:hyperlink r:id="rId11" w:history="1">
        <w:r w:rsidR="001F4ED4" w:rsidRPr="00186979">
          <w:rPr>
            <w:rStyle w:val="Hyperlink"/>
          </w:rPr>
          <w:t>https://chatgpt.com/</w:t>
        </w:r>
      </w:hyperlink>
      <w:r w:rsidR="001F4ED4">
        <w:t xml:space="preserve"> </w:t>
      </w:r>
    </w:p>
    <w:p w14:paraId="633963A1" w14:textId="79E600FD" w:rsidR="0091761A" w:rsidRDefault="0091761A" w:rsidP="001F4ED4">
      <w:pPr>
        <w:pStyle w:val="Numberlist"/>
        <w:numPr>
          <w:ilvl w:val="0"/>
          <w:numId w:val="0"/>
        </w:numPr>
        <w:ind w:left="851"/>
      </w:pPr>
      <w:r>
        <w:t>(To be able to upload the dataset to ChatGPT, you will need to create an account using your email and a password</w:t>
      </w:r>
      <w:r w:rsidR="001F4ED4">
        <w:t>. A</w:t>
      </w:r>
      <w:r>
        <w:t>lternatively, you can just copy and past</w:t>
      </w:r>
      <w:r w:rsidR="001F4ED4">
        <w:t>e</w:t>
      </w:r>
      <w:r>
        <w:t xml:space="preserve"> the data into your prompt</w:t>
      </w:r>
      <w:r w:rsidR="001F4ED4">
        <w:t>.</w:t>
      </w:r>
      <w:r>
        <w:t>)</w:t>
      </w:r>
    </w:p>
    <w:p w14:paraId="574DD3FF" w14:textId="77777777" w:rsidR="001F4ED4" w:rsidRDefault="001F4ED4" w:rsidP="001F4ED4">
      <w:pPr>
        <w:pStyle w:val="Numberlist"/>
        <w:numPr>
          <w:ilvl w:val="0"/>
          <w:numId w:val="0"/>
        </w:numPr>
        <w:ind w:left="851"/>
      </w:pPr>
    </w:p>
    <w:p w14:paraId="2BB00290" w14:textId="02A5B1E1" w:rsidR="0091761A" w:rsidRDefault="0091761A" w:rsidP="001F4ED4">
      <w:pPr>
        <w:pStyle w:val="Numberlist"/>
      </w:pPr>
      <w:r>
        <w:t xml:space="preserve">Write at least </w:t>
      </w:r>
      <w:r w:rsidR="001F4ED4">
        <w:t>three</w:t>
      </w:r>
      <w:r>
        <w:t xml:space="preserve"> different prompts to ask ChatGPT for help with:</w:t>
      </w:r>
    </w:p>
    <w:p w14:paraId="1A5F1772" w14:textId="45A03B0E" w:rsidR="0091761A" w:rsidRDefault="0091761A" w:rsidP="001F4ED4">
      <w:pPr>
        <w:pStyle w:val="Bulletlist2"/>
      </w:pPr>
      <w:r>
        <w:t>Excel formulas (</w:t>
      </w:r>
      <w:r w:rsidR="001F4ED4">
        <w:t>for example,</w:t>
      </w:r>
      <w:r>
        <w:t xml:space="preserve"> SUMIF, AVERAGE)</w:t>
      </w:r>
      <w:r w:rsidR="001F4ED4">
        <w:t>.</w:t>
      </w:r>
    </w:p>
    <w:p w14:paraId="4D132EAE" w14:textId="2F0651BE" w:rsidR="0091761A" w:rsidRDefault="0091761A" w:rsidP="001F4ED4">
      <w:pPr>
        <w:pStyle w:val="Bulletlist2"/>
      </w:pPr>
      <w:r>
        <w:t>Data cleaning or formatting suggestions</w:t>
      </w:r>
      <w:r w:rsidR="001F4ED4">
        <w:t>.</w:t>
      </w:r>
    </w:p>
    <w:p w14:paraId="73F2A0E0" w14:textId="207AAEB5" w:rsidR="0091761A" w:rsidRDefault="0091761A" w:rsidP="001F4ED4">
      <w:pPr>
        <w:pStyle w:val="Bulletlist2"/>
      </w:pPr>
      <w:r>
        <w:t>Interpretation of data or trends</w:t>
      </w:r>
      <w:r w:rsidR="001F4ED4">
        <w:t>.</w:t>
      </w:r>
    </w:p>
    <w:p w14:paraId="3E129F25" w14:textId="6A5AE47B" w:rsidR="0091761A" w:rsidRDefault="0091761A" w:rsidP="001F4ED4">
      <w:pPr>
        <w:pStyle w:val="Numberlist"/>
        <w:numPr>
          <w:ilvl w:val="0"/>
          <w:numId w:val="0"/>
        </w:numPr>
        <w:ind w:left="851"/>
      </w:pPr>
      <w:r>
        <w:t>(</w:t>
      </w:r>
      <w:r w:rsidR="001F4ED4">
        <w:t>K</w:t>
      </w:r>
      <w:r>
        <w:t>eep a copy of these prompts to use later</w:t>
      </w:r>
      <w:r w:rsidR="001F4ED4">
        <w:t>.</w:t>
      </w:r>
      <w:r>
        <w:t>)</w:t>
      </w:r>
    </w:p>
    <w:p w14:paraId="55A20707" w14:textId="77777777" w:rsidR="001F4ED4" w:rsidRDefault="001F4ED4" w:rsidP="001F4ED4">
      <w:pPr>
        <w:pStyle w:val="Numberlist"/>
        <w:numPr>
          <w:ilvl w:val="0"/>
          <w:numId w:val="0"/>
        </w:numPr>
        <w:ind w:left="851"/>
      </w:pPr>
    </w:p>
    <w:p w14:paraId="6B702C53" w14:textId="6E24EDD4" w:rsidR="0091761A" w:rsidRDefault="0091761A" w:rsidP="001F4ED4">
      <w:pPr>
        <w:pStyle w:val="Numberlist"/>
      </w:pPr>
      <w:r>
        <w:t>Paste ChatGPT’s responses into this document below:</w:t>
      </w:r>
    </w:p>
    <w:p w14:paraId="49615CD8" w14:textId="77777777" w:rsidR="0091761A" w:rsidRDefault="0091761A" w:rsidP="001F4ED4">
      <w:pPr>
        <w:pStyle w:val="Numberlist"/>
        <w:numPr>
          <w:ilvl w:val="0"/>
          <w:numId w:val="0"/>
        </w:numPr>
        <w:ind w:left="851"/>
      </w:pPr>
    </w:p>
    <w:p w14:paraId="3733AB80" w14:textId="19C4DDFF" w:rsidR="0091761A" w:rsidRDefault="0091761A" w:rsidP="001F4ED4">
      <w:pPr>
        <w:pStyle w:val="Numberlist"/>
      </w:pPr>
      <w:r>
        <w:t>Evaluate each response:</w:t>
      </w:r>
    </w:p>
    <w:p w14:paraId="54472FF4" w14:textId="1E275BE2" w:rsidR="0091761A" w:rsidRDefault="0091761A" w:rsidP="001F4ED4">
      <w:pPr>
        <w:pStyle w:val="Bulletlist2"/>
      </w:pPr>
      <w:r>
        <w:t>Was it correct?</w:t>
      </w:r>
    </w:p>
    <w:p w14:paraId="4A079768" w14:textId="66FCA18D" w:rsidR="0091761A" w:rsidRDefault="0091761A" w:rsidP="001F4ED4">
      <w:pPr>
        <w:pStyle w:val="Bulletlist2"/>
      </w:pPr>
      <w:r>
        <w:t>Was it useful?</w:t>
      </w:r>
    </w:p>
    <w:p w14:paraId="20483C9C" w14:textId="04CE7DC3" w:rsidR="0091761A" w:rsidRDefault="0091761A" w:rsidP="001F4ED4">
      <w:pPr>
        <w:pStyle w:val="Bulletlist2"/>
      </w:pPr>
      <w:r>
        <w:t>Would you change your prompt to get a better answer?</w:t>
      </w:r>
    </w:p>
    <w:p w14:paraId="2B6C1121" w14:textId="77777777" w:rsidR="001F4ED4" w:rsidRDefault="001F4ED4" w:rsidP="001F4ED4">
      <w:pPr>
        <w:pStyle w:val="Bulletlist2"/>
        <w:numPr>
          <w:ilvl w:val="0"/>
          <w:numId w:val="0"/>
        </w:numPr>
        <w:ind w:left="1701"/>
      </w:pPr>
    </w:p>
    <w:p w14:paraId="0E49FF9F" w14:textId="2DB31C84" w:rsidR="0091761A" w:rsidRDefault="0091761A" w:rsidP="001F4ED4">
      <w:pPr>
        <w:pStyle w:val="Numberlist"/>
      </w:pPr>
      <w:r>
        <w:t>Write a short summary of insights from your data below.</w:t>
      </w:r>
    </w:p>
    <w:p w14:paraId="4BEE7C4F" w14:textId="77777777" w:rsidR="001F4ED4" w:rsidRDefault="001F4ED4" w:rsidP="0091761A"/>
    <w:p w14:paraId="47E02D29" w14:textId="10FA5552" w:rsidR="0091761A" w:rsidRDefault="0091761A" w:rsidP="001F4ED4">
      <w:pPr>
        <w:pStyle w:val="Heading2"/>
        <w:numPr>
          <w:ilvl w:val="0"/>
          <w:numId w:val="0"/>
        </w:numPr>
        <w:ind w:left="1134" w:hanging="1134"/>
      </w:pPr>
      <w:r>
        <w:t>Task 2: Copilot</w:t>
      </w:r>
    </w:p>
    <w:p w14:paraId="7E3152C9" w14:textId="330975C6" w:rsidR="0091761A" w:rsidRDefault="0091761A" w:rsidP="001F4ED4">
      <w:pPr>
        <w:pStyle w:val="Numberlist"/>
        <w:numPr>
          <w:ilvl w:val="0"/>
          <w:numId w:val="21"/>
        </w:numPr>
      </w:pPr>
      <w:r>
        <w:t xml:space="preserve">Go to the Copilot website: </w:t>
      </w:r>
      <w:hyperlink r:id="rId12" w:history="1">
        <w:r w:rsidR="001F4ED4" w:rsidRPr="00186979">
          <w:rPr>
            <w:rStyle w:val="Hyperlink"/>
          </w:rPr>
          <w:t>https://copilot.microsoft.com/</w:t>
        </w:r>
      </w:hyperlink>
      <w:r w:rsidR="001F4ED4">
        <w:t xml:space="preserve"> </w:t>
      </w:r>
    </w:p>
    <w:p w14:paraId="4541E181" w14:textId="2379EBAC" w:rsidR="0091761A" w:rsidRDefault="0091761A" w:rsidP="001F4ED4">
      <w:pPr>
        <w:pStyle w:val="Numberlist"/>
      </w:pPr>
      <w:r>
        <w:t xml:space="preserve">Use the same </w:t>
      </w:r>
      <w:r w:rsidR="001F4ED4">
        <w:t>three</w:t>
      </w:r>
      <w:r>
        <w:t xml:space="preserve"> prompts to ask Copilot for help with:</w:t>
      </w:r>
    </w:p>
    <w:p w14:paraId="0B74EEB4" w14:textId="55B37B6C" w:rsidR="0091761A" w:rsidRDefault="0091761A" w:rsidP="001F4ED4">
      <w:pPr>
        <w:pStyle w:val="Bulletlist2"/>
      </w:pPr>
      <w:r>
        <w:t>Excel formulas (</w:t>
      </w:r>
      <w:r w:rsidR="001F4ED4">
        <w:t>for example,</w:t>
      </w:r>
      <w:r>
        <w:t xml:space="preserve"> SUMIF, AVERAGE)</w:t>
      </w:r>
      <w:r w:rsidR="001F4ED4">
        <w:t>.</w:t>
      </w:r>
    </w:p>
    <w:p w14:paraId="1FF624E4" w14:textId="6192B812" w:rsidR="0091761A" w:rsidRDefault="0091761A" w:rsidP="001F4ED4">
      <w:pPr>
        <w:pStyle w:val="Bulletlist2"/>
      </w:pPr>
      <w:r>
        <w:t>Data cleaning or formatting suggestions</w:t>
      </w:r>
      <w:r w:rsidR="001F4ED4">
        <w:t>.</w:t>
      </w:r>
    </w:p>
    <w:p w14:paraId="40F20CD4" w14:textId="54AC8293" w:rsidR="0091761A" w:rsidRDefault="0091761A" w:rsidP="001F4ED4">
      <w:pPr>
        <w:pStyle w:val="Bulletlist2"/>
      </w:pPr>
      <w:r>
        <w:t>Interpretation of data or trends</w:t>
      </w:r>
      <w:r w:rsidR="001F4ED4">
        <w:t>.</w:t>
      </w:r>
    </w:p>
    <w:p w14:paraId="250C3B36" w14:textId="77777777" w:rsidR="001F4ED4" w:rsidRDefault="001F4ED4" w:rsidP="001F4ED4">
      <w:pPr>
        <w:pStyle w:val="Bulletlist2"/>
        <w:numPr>
          <w:ilvl w:val="0"/>
          <w:numId w:val="0"/>
        </w:numPr>
        <w:ind w:left="1701"/>
      </w:pPr>
    </w:p>
    <w:p w14:paraId="20E2FE3B" w14:textId="791A1ACA" w:rsidR="0091761A" w:rsidRDefault="0091761A" w:rsidP="001F4ED4">
      <w:pPr>
        <w:pStyle w:val="Numberlist"/>
      </w:pPr>
      <w:r>
        <w:t>Paste Copilot ‘s responses below. into this document below:</w:t>
      </w:r>
    </w:p>
    <w:p w14:paraId="3F3FCF69" w14:textId="77777777" w:rsidR="0091761A" w:rsidRDefault="0091761A" w:rsidP="001F4ED4">
      <w:pPr>
        <w:pStyle w:val="Numberlist"/>
        <w:numPr>
          <w:ilvl w:val="0"/>
          <w:numId w:val="0"/>
        </w:numPr>
        <w:ind w:left="851"/>
      </w:pPr>
    </w:p>
    <w:p w14:paraId="0E04CEE8" w14:textId="614852AB" w:rsidR="0091761A" w:rsidRDefault="0091761A" w:rsidP="001F4ED4">
      <w:pPr>
        <w:pStyle w:val="Numberlist"/>
      </w:pPr>
      <w:r>
        <w:t>Evaluate each response:</w:t>
      </w:r>
    </w:p>
    <w:p w14:paraId="69825300" w14:textId="3C487223" w:rsidR="0091761A" w:rsidRDefault="0091761A" w:rsidP="001F4ED4">
      <w:pPr>
        <w:pStyle w:val="Bulletlist2"/>
      </w:pPr>
      <w:r>
        <w:t>Was it correct?</w:t>
      </w:r>
    </w:p>
    <w:p w14:paraId="47B71418" w14:textId="424F6EA0" w:rsidR="0091761A" w:rsidRDefault="0091761A" w:rsidP="001F4ED4">
      <w:pPr>
        <w:pStyle w:val="Bulletlist2"/>
      </w:pPr>
      <w:r>
        <w:t>Was it useful?</w:t>
      </w:r>
    </w:p>
    <w:p w14:paraId="558AC88A" w14:textId="7C53B5A8" w:rsidR="0091761A" w:rsidRDefault="0091761A" w:rsidP="001F4ED4">
      <w:pPr>
        <w:pStyle w:val="Bulletlist2"/>
      </w:pPr>
      <w:r>
        <w:lastRenderedPageBreak/>
        <w:t>Would you change your prompt to get a better answer?</w:t>
      </w:r>
    </w:p>
    <w:p w14:paraId="15786284" w14:textId="77777777" w:rsidR="001F4ED4" w:rsidRDefault="001F4ED4" w:rsidP="001F4ED4">
      <w:pPr>
        <w:pStyle w:val="Bulletlist2"/>
        <w:numPr>
          <w:ilvl w:val="0"/>
          <w:numId w:val="0"/>
        </w:numPr>
        <w:ind w:left="1701"/>
      </w:pPr>
    </w:p>
    <w:p w14:paraId="483C3E95" w14:textId="46681E58" w:rsidR="0091761A" w:rsidRDefault="0091761A" w:rsidP="001F4ED4">
      <w:pPr>
        <w:pStyle w:val="Numberlist"/>
      </w:pPr>
      <w:r>
        <w:t>Write a short summary of insights from your data below.</w:t>
      </w:r>
    </w:p>
    <w:p w14:paraId="616910C6" w14:textId="77777777" w:rsidR="001F4ED4" w:rsidRDefault="001F4ED4" w:rsidP="0091761A"/>
    <w:p w14:paraId="4A39BBE9" w14:textId="3DD7B5D1" w:rsidR="0091761A" w:rsidRDefault="0091761A" w:rsidP="001F4ED4">
      <w:pPr>
        <w:pStyle w:val="Heading2"/>
        <w:numPr>
          <w:ilvl w:val="0"/>
          <w:numId w:val="0"/>
        </w:numPr>
        <w:ind w:left="1134" w:hanging="1134"/>
      </w:pPr>
      <w:r>
        <w:t>Task 3</w:t>
      </w:r>
      <w:r w:rsidR="001F4ED4">
        <w:t>:</w:t>
      </w:r>
      <w:r>
        <w:t xml:space="preserve"> ChatGPT </w:t>
      </w:r>
      <w:r w:rsidR="001F4ED4">
        <w:t>v</w:t>
      </w:r>
      <w:r>
        <w:t xml:space="preserve">s Copilot </w:t>
      </w:r>
      <w:r w:rsidR="001F4ED4">
        <w:t>r</w:t>
      </w:r>
      <w:r>
        <w:t>esponses</w:t>
      </w:r>
    </w:p>
    <w:p w14:paraId="23EAB50F" w14:textId="77777777" w:rsidR="0091761A" w:rsidRDefault="0091761A" w:rsidP="0091761A">
      <w:r>
        <w:t>Compare and contrast the responses from both platforms and comment on which was more useful and why. Write your answers below.</w:t>
      </w:r>
    </w:p>
    <w:p w14:paraId="53E012D9" w14:textId="77777777" w:rsidR="007219BE" w:rsidRDefault="007219BE" w:rsidP="007219BE"/>
    <w:p w14:paraId="563FF376" w14:textId="77777777" w:rsidR="007219BE" w:rsidRDefault="007219BE" w:rsidP="007219BE"/>
    <w:p w14:paraId="6E6BCD88" w14:textId="77777777" w:rsidR="007219BE" w:rsidRDefault="007219BE" w:rsidP="007219BE"/>
    <w:p w14:paraId="38B8C82D" w14:textId="77777777" w:rsidR="007219BE" w:rsidRDefault="007219BE" w:rsidP="007219BE"/>
    <w:p w14:paraId="4D1AE6AB" w14:textId="645C41D3" w:rsidR="00175BFD" w:rsidRPr="003C0B64" w:rsidRDefault="00175BFD" w:rsidP="003C0B64"/>
    <w:sectPr w:rsidR="00175BFD" w:rsidRPr="003C0B64" w:rsidSect="002920C8">
      <w:headerReference w:type="default" r:id="rId13"/>
      <w:footerReference w:type="default" r:id="rId14"/>
      <w:footerReference w:type="first" r:id="rId15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8E68C" w14:textId="77777777" w:rsidR="00B26859" w:rsidRDefault="00B26859" w:rsidP="007F513E">
      <w:r>
        <w:separator/>
      </w:r>
    </w:p>
    <w:p w14:paraId="0F5146D4" w14:textId="77777777" w:rsidR="00B26859" w:rsidRDefault="00B26859"/>
    <w:p w14:paraId="3C16EECF" w14:textId="77777777" w:rsidR="00B26859" w:rsidRDefault="00B26859"/>
  </w:endnote>
  <w:endnote w:type="continuationSeparator" w:id="0">
    <w:p w14:paraId="2A8475AB" w14:textId="77777777" w:rsidR="00B26859" w:rsidRDefault="00B26859" w:rsidP="007F513E">
      <w:r>
        <w:continuationSeparator/>
      </w:r>
    </w:p>
    <w:p w14:paraId="36A2F292" w14:textId="77777777" w:rsidR="00B26859" w:rsidRDefault="00B26859"/>
    <w:p w14:paraId="24408F87" w14:textId="77777777" w:rsidR="00B26859" w:rsidRDefault="00B26859"/>
  </w:endnote>
  <w:endnote w:type="continuationNotice" w:id="1">
    <w:p w14:paraId="2ACB3BB2" w14:textId="77777777" w:rsidR="00B26859" w:rsidRDefault="00B26859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igtree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1" w:fontKey="{77C9AE6E-8554-49D6-B545-9D0E69D3EC3E}"/>
    <w:embedBold r:id="rId2" w:fontKey="{F5B4370E-E393-480C-98F2-01F8B99E9CD3}"/>
    <w:embedItalic r:id="rId3" w:fontKey="{EE82F4D2-4FAD-46E6-B897-11FED951DF4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  <w:embedRegular r:id="rId4" w:fontKey="{9EDB1778-FA04-446F-A10A-4BDBF981A1CF}"/>
  </w:font>
  <w:font w:name="Figtree ExtraBold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5" w:fontKey="{62C39296-E55B-49A0-AB60-6FFF9A2DEFEC}"/>
    <w:embedBold r:id="rId6" w:fontKey="{0780C21A-3EFC-4B3A-913A-BC1A447B76A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igtree SemiBold">
    <w:panose1 w:val="00000000000000000000"/>
    <w:charset w:val="00"/>
    <w:family w:val="auto"/>
    <w:pitch w:val="variable"/>
    <w:sig w:usb0="A000006F" w:usb1="0000007B" w:usb2="00000000" w:usb3="00000000" w:csb0="00000093" w:csb1="00000000"/>
    <w:embedBold r:id="rId7" w:fontKey="{1C6DAEF1-48D6-4723-B7AB-D4437341E13C}"/>
  </w:font>
  <w:font w:name="Figtree Light">
    <w:panose1 w:val="00000000000000000000"/>
    <w:charset w:val="00"/>
    <w:family w:val="auto"/>
    <w:pitch w:val="variable"/>
    <w:sig w:usb0="A000006F" w:usb1="0000007B" w:usb2="00000000" w:usb3="00000000" w:csb0="00000093" w:csb1="00000000"/>
    <w:embedRegular r:id="rId8" w:fontKey="{8B5A99E7-57C2-4380-A438-0ED8394F0A2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723400182"/>
      <w:docPartObj>
        <w:docPartGallery w:val="Page Numbers (Bottom of Page)"/>
        <w:docPartUnique/>
      </w:docPartObj>
    </w:sdtPr>
    <w:sdtEndPr/>
    <w:sdtContent>
      <w:p w14:paraId="753D7021" w14:textId="77777777" w:rsidR="003C0B64" w:rsidRPr="003C0B64" w:rsidRDefault="003C0B64" w:rsidP="003C0B64">
        <w:pPr>
          <w:framePr w:wrap="none" w:vAnchor="text" w:hAnchor="margin" w:xAlign="right" w:y="1"/>
          <w:tabs>
            <w:tab w:val="center" w:pos="4513"/>
            <w:tab w:val="right" w:pos="9026"/>
          </w:tabs>
          <w:rPr>
            <w:sz w:val="20"/>
          </w:rPr>
        </w:pPr>
        <w:r w:rsidRPr="003C0B64">
          <w:rPr>
            <w:sz w:val="20"/>
          </w:rPr>
          <w:fldChar w:fldCharType="begin"/>
        </w:r>
        <w:r w:rsidRPr="003C0B64">
          <w:rPr>
            <w:sz w:val="20"/>
          </w:rPr>
          <w:instrText xml:space="preserve"> PAGE </w:instrText>
        </w:r>
        <w:r w:rsidRPr="003C0B64">
          <w:rPr>
            <w:sz w:val="20"/>
          </w:rPr>
          <w:fldChar w:fldCharType="separate"/>
        </w:r>
        <w:r w:rsidRPr="003C0B64">
          <w:rPr>
            <w:sz w:val="20"/>
          </w:rPr>
          <w:t>1</w:t>
        </w:r>
        <w:r w:rsidRPr="003C0B64">
          <w:rPr>
            <w:sz w:val="20"/>
          </w:rPr>
          <w:fldChar w:fldCharType="end"/>
        </w:r>
      </w:p>
    </w:sdtContent>
  </w:sdt>
  <w:p w14:paraId="11741FF5" w14:textId="2705A94C" w:rsidR="000F6B68" w:rsidRDefault="000F6B68" w:rsidP="003C0B64">
    <w:pPr>
      <w:pStyle w:val="Footer"/>
      <w:tabs>
        <w:tab w:val="clear" w:pos="9026"/>
        <w:tab w:val="right" w:pos="10204"/>
      </w:tabs>
    </w:pPr>
    <w:r w:rsidRPr="000F6B68">
      <w:t>© 202</w:t>
    </w:r>
    <w:r w:rsidR="00121E72">
      <w:t>5</w:t>
    </w:r>
    <w:r w:rsidRPr="000F6B68">
      <w:t xml:space="preserve"> QA Limited or its affiliates. All rights reserved.</w:t>
    </w:r>
    <w:r w:rsidR="003C0B64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3E4C4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proofErr w:type="spellStart"/>
    <w:r>
      <w:t>i</w:t>
    </w:r>
    <w:proofErr w:type="spellEnd"/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44014" w14:textId="77777777" w:rsidR="00B26859" w:rsidRDefault="00B26859" w:rsidP="007F513E">
      <w:r>
        <w:separator/>
      </w:r>
    </w:p>
    <w:p w14:paraId="54EB3281" w14:textId="77777777" w:rsidR="00B26859" w:rsidRDefault="00B26859"/>
    <w:p w14:paraId="5DFD66A3" w14:textId="77777777" w:rsidR="00B26859" w:rsidRDefault="00B26859"/>
  </w:footnote>
  <w:footnote w:type="continuationSeparator" w:id="0">
    <w:p w14:paraId="7DB105DD" w14:textId="77777777" w:rsidR="00B26859" w:rsidRDefault="00B26859" w:rsidP="007F513E">
      <w:r>
        <w:continuationSeparator/>
      </w:r>
    </w:p>
    <w:p w14:paraId="0B3ADCD5" w14:textId="77777777" w:rsidR="00B26859" w:rsidRDefault="00B26859"/>
    <w:p w14:paraId="6C36A06E" w14:textId="77777777" w:rsidR="00B26859" w:rsidRDefault="00B26859"/>
  </w:footnote>
  <w:footnote w:type="continuationNotice" w:id="1">
    <w:p w14:paraId="00C7627D" w14:textId="77777777" w:rsidR="00B26859" w:rsidRDefault="00B26859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9409D" w14:textId="5978EE56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89E1200" wp14:editId="25FEF1D3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A16A12" w14:textId="448C0D80" w:rsidR="00D767F5" w:rsidRPr="00EC2133" w:rsidRDefault="0091761A" w:rsidP="00D767F5">
                          <w:pPr>
                            <w:pStyle w:val="Header"/>
                          </w:pPr>
                          <w:r w:rsidRPr="0091761A">
                            <w:t xml:space="preserve">GenAI </w:t>
                          </w:r>
                          <w:r>
                            <w:t>p</w:t>
                          </w:r>
                          <w:r w:rsidRPr="0091761A">
                            <w:t>rompts</w:t>
                          </w:r>
                          <w:r>
                            <w:t xml:space="preserve"> task sheet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89E1200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72A16A12" w14:textId="448C0D80" w:rsidR="00D767F5" w:rsidRPr="00EC2133" w:rsidRDefault="0091761A" w:rsidP="00D767F5">
                    <w:pPr>
                      <w:pStyle w:val="Header"/>
                    </w:pPr>
                    <w:r w:rsidRPr="0091761A">
                      <w:t xml:space="preserve">GenAI </w:t>
                    </w:r>
                    <w:r>
                      <w:t>p</w:t>
                    </w:r>
                    <w:r w:rsidRPr="0091761A">
                      <w:t>rompts</w:t>
                    </w:r>
                    <w:r>
                      <w:t xml:space="preserve"> task sheet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01C6828F" wp14:editId="3FB3191D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000259561" name="Picture 11" descr="Decorative image: The Q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0259561" name="Picture 11" descr="Decorative image: The QA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2E34E5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B746731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02DC5002"/>
    <w:multiLevelType w:val="multilevel"/>
    <w:tmpl w:val="31785662"/>
    <w:lvl w:ilvl="0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4D5B"/>
    <w:multiLevelType w:val="hybridMultilevel"/>
    <w:tmpl w:val="A29CC74A"/>
    <w:lvl w:ilvl="0" w:tplc="1FFEC70C">
      <w:start w:val="1"/>
      <w:numFmt w:val="lowerLetter"/>
      <w:lvlText w:val="%1)"/>
      <w:lvlJc w:val="left"/>
      <w:pPr>
        <w:ind w:left="1701" w:hanging="567"/>
      </w:pPr>
      <w:rPr>
        <w:rFonts w:ascii="Montserrat Light" w:hAnsi="Montserrat Light" w:hint="default"/>
        <w:b w:val="0"/>
        <w:i w:val="0"/>
        <w:color w:val="auto"/>
        <w:sz w:val="22"/>
      </w:rPr>
    </w:lvl>
    <w:lvl w:ilvl="1" w:tplc="08090019" w:tentative="1">
      <w:start w:val="1"/>
      <w:numFmt w:val="lowerLetter"/>
      <w:lvlText w:val="%2."/>
      <w:lvlJc w:val="left"/>
      <w:pPr>
        <w:ind w:left="2574" w:hanging="360"/>
      </w:pPr>
    </w:lvl>
    <w:lvl w:ilvl="2" w:tplc="0809001B" w:tentative="1">
      <w:start w:val="1"/>
      <w:numFmt w:val="lowerRoman"/>
      <w:lvlText w:val="%3."/>
      <w:lvlJc w:val="right"/>
      <w:pPr>
        <w:ind w:left="3294" w:hanging="180"/>
      </w:pPr>
    </w:lvl>
    <w:lvl w:ilvl="3" w:tplc="0809000F" w:tentative="1">
      <w:start w:val="1"/>
      <w:numFmt w:val="decimal"/>
      <w:lvlText w:val="%4."/>
      <w:lvlJc w:val="left"/>
      <w:pPr>
        <w:ind w:left="4014" w:hanging="360"/>
      </w:pPr>
    </w:lvl>
    <w:lvl w:ilvl="4" w:tplc="08090019" w:tentative="1">
      <w:start w:val="1"/>
      <w:numFmt w:val="lowerLetter"/>
      <w:lvlText w:val="%5."/>
      <w:lvlJc w:val="left"/>
      <w:pPr>
        <w:ind w:left="4734" w:hanging="360"/>
      </w:pPr>
    </w:lvl>
    <w:lvl w:ilvl="5" w:tplc="0809001B" w:tentative="1">
      <w:start w:val="1"/>
      <w:numFmt w:val="lowerRoman"/>
      <w:lvlText w:val="%6."/>
      <w:lvlJc w:val="right"/>
      <w:pPr>
        <w:ind w:left="5454" w:hanging="180"/>
      </w:pPr>
    </w:lvl>
    <w:lvl w:ilvl="6" w:tplc="0809000F" w:tentative="1">
      <w:start w:val="1"/>
      <w:numFmt w:val="decimal"/>
      <w:lvlText w:val="%7."/>
      <w:lvlJc w:val="left"/>
      <w:pPr>
        <w:ind w:left="6174" w:hanging="360"/>
      </w:pPr>
    </w:lvl>
    <w:lvl w:ilvl="7" w:tplc="08090019" w:tentative="1">
      <w:start w:val="1"/>
      <w:numFmt w:val="lowerLetter"/>
      <w:lvlText w:val="%8."/>
      <w:lvlJc w:val="left"/>
      <w:pPr>
        <w:ind w:left="6894" w:hanging="360"/>
      </w:pPr>
    </w:lvl>
    <w:lvl w:ilvl="8" w:tplc="0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5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9E09BB"/>
    <w:multiLevelType w:val="hybridMultilevel"/>
    <w:tmpl w:val="E4320BF8"/>
    <w:lvl w:ilvl="0" w:tplc="86B2C846">
      <w:start w:val="1"/>
      <w:numFmt w:val="bullet"/>
      <w:lvlText w:val=""/>
      <w:lvlJc w:val="left"/>
      <w:pPr>
        <w:ind w:left="1701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E6163"/>
    <w:multiLevelType w:val="multilevel"/>
    <w:tmpl w:val="6C22C33A"/>
    <w:lvl w:ilvl="0">
      <w:start w:val="1"/>
      <w:numFmt w:val="decimal"/>
      <w:pStyle w:val="Heading1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pStyle w:val="Heading2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pStyle w:val="Heading3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0" w15:restartNumberingAfterBreak="0">
    <w:nsid w:val="426155A0"/>
    <w:multiLevelType w:val="hybridMultilevel"/>
    <w:tmpl w:val="65642B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B83988"/>
    <w:multiLevelType w:val="hybridMultilevel"/>
    <w:tmpl w:val="D70098A2"/>
    <w:lvl w:ilvl="0" w:tplc="0AD28780">
      <w:start w:val="1"/>
      <w:numFmt w:val="bullet"/>
      <w:lvlText w:val=""/>
      <w:lvlJc w:val="left"/>
      <w:pPr>
        <w:ind w:left="1134" w:hanging="56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758DD"/>
    <w:multiLevelType w:val="hybridMultilevel"/>
    <w:tmpl w:val="55A03AEC"/>
    <w:lvl w:ilvl="0" w:tplc="2910C2B2">
      <w:start w:val="1"/>
      <w:numFmt w:val="decimal"/>
      <w:pStyle w:val="Numberlist"/>
      <w:lvlText w:val="%1."/>
      <w:lvlJc w:val="left"/>
      <w:pPr>
        <w:ind w:left="851" w:hanging="284"/>
      </w:pPr>
      <w:rPr>
        <w:rFonts w:hint="default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111346"/>
    <w:multiLevelType w:val="hybridMultilevel"/>
    <w:tmpl w:val="0B4EFCA0"/>
    <w:lvl w:ilvl="0" w:tplc="3A5080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73E22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5FA98C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900C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890A20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78660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6EA5B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E306F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0C55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BC83387"/>
    <w:multiLevelType w:val="hybridMultilevel"/>
    <w:tmpl w:val="013A688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abstractNum w:abstractNumId="19" w15:restartNumberingAfterBreak="0">
    <w:nsid w:val="7B0717F5"/>
    <w:multiLevelType w:val="hybridMultilevel"/>
    <w:tmpl w:val="6130EC46"/>
    <w:lvl w:ilvl="0" w:tplc="E1AC4982">
      <w:start w:val="1"/>
      <w:numFmt w:val="decimal"/>
      <w:lvlText w:val="%1."/>
      <w:lvlJc w:val="left"/>
      <w:pPr>
        <w:ind w:left="1134" w:hanging="567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007" w:hanging="360"/>
      </w:pPr>
    </w:lvl>
    <w:lvl w:ilvl="2" w:tplc="0809001B" w:tentative="1">
      <w:start w:val="1"/>
      <w:numFmt w:val="lowerRoman"/>
      <w:lvlText w:val="%3."/>
      <w:lvlJc w:val="right"/>
      <w:pPr>
        <w:ind w:left="2727" w:hanging="180"/>
      </w:pPr>
    </w:lvl>
    <w:lvl w:ilvl="3" w:tplc="0809000F" w:tentative="1">
      <w:start w:val="1"/>
      <w:numFmt w:val="decimal"/>
      <w:lvlText w:val="%4."/>
      <w:lvlJc w:val="left"/>
      <w:pPr>
        <w:ind w:left="3447" w:hanging="360"/>
      </w:pPr>
    </w:lvl>
    <w:lvl w:ilvl="4" w:tplc="08090019" w:tentative="1">
      <w:start w:val="1"/>
      <w:numFmt w:val="lowerLetter"/>
      <w:lvlText w:val="%5."/>
      <w:lvlJc w:val="left"/>
      <w:pPr>
        <w:ind w:left="4167" w:hanging="360"/>
      </w:pPr>
    </w:lvl>
    <w:lvl w:ilvl="5" w:tplc="0809001B" w:tentative="1">
      <w:start w:val="1"/>
      <w:numFmt w:val="lowerRoman"/>
      <w:lvlText w:val="%6."/>
      <w:lvlJc w:val="right"/>
      <w:pPr>
        <w:ind w:left="4887" w:hanging="180"/>
      </w:pPr>
    </w:lvl>
    <w:lvl w:ilvl="6" w:tplc="0809000F" w:tentative="1">
      <w:start w:val="1"/>
      <w:numFmt w:val="decimal"/>
      <w:lvlText w:val="%7."/>
      <w:lvlJc w:val="left"/>
      <w:pPr>
        <w:ind w:left="5607" w:hanging="360"/>
      </w:pPr>
    </w:lvl>
    <w:lvl w:ilvl="7" w:tplc="08090019" w:tentative="1">
      <w:start w:val="1"/>
      <w:numFmt w:val="lowerLetter"/>
      <w:lvlText w:val="%8."/>
      <w:lvlJc w:val="left"/>
      <w:pPr>
        <w:ind w:left="6327" w:hanging="360"/>
      </w:pPr>
    </w:lvl>
    <w:lvl w:ilvl="8" w:tplc="08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775049767">
    <w:abstractNumId w:val="9"/>
  </w:num>
  <w:num w:numId="2" w16cid:durableId="1710959336">
    <w:abstractNumId w:val="10"/>
  </w:num>
  <w:num w:numId="3" w16cid:durableId="37897106">
    <w:abstractNumId w:val="3"/>
  </w:num>
  <w:num w:numId="4" w16cid:durableId="1065445368">
    <w:abstractNumId w:val="17"/>
  </w:num>
  <w:num w:numId="5" w16cid:durableId="1509756976">
    <w:abstractNumId w:val="14"/>
  </w:num>
  <w:num w:numId="6" w16cid:durableId="1992630998">
    <w:abstractNumId w:val="2"/>
  </w:num>
  <w:num w:numId="7" w16cid:durableId="1127549620">
    <w:abstractNumId w:val="1"/>
  </w:num>
  <w:num w:numId="8" w16cid:durableId="1623220833">
    <w:abstractNumId w:val="0"/>
  </w:num>
  <w:num w:numId="9" w16cid:durableId="1589922319">
    <w:abstractNumId w:val="11"/>
  </w:num>
  <w:num w:numId="10" w16cid:durableId="380635671">
    <w:abstractNumId w:val="13"/>
  </w:num>
  <w:num w:numId="11" w16cid:durableId="2075270541">
    <w:abstractNumId w:val="7"/>
  </w:num>
  <w:num w:numId="12" w16cid:durableId="658967853">
    <w:abstractNumId w:val="19"/>
  </w:num>
  <w:num w:numId="13" w16cid:durableId="1582442330">
    <w:abstractNumId w:val="4"/>
  </w:num>
  <w:num w:numId="14" w16cid:durableId="1693529811">
    <w:abstractNumId w:val="18"/>
  </w:num>
  <w:num w:numId="15" w16cid:durableId="1663772690">
    <w:abstractNumId w:val="8"/>
  </w:num>
  <w:num w:numId="16" w16cid:durableId="112597264">
    <w:abstractNumId w:val="6"/>
  </w:num>
  <w:num w:numId="17" w16cid:durableId="714547675">
    <w:abstractNumId w:val="5"/>
  </w:num>
  <w:num w:numId="18" w16cid:durableId="1528326635">
    <w:abstractNumId w:val="12"/>
  </w:num>
  <w:num w:numId="19" w16cid:durableId="996686339">
    <w:abstractNumId w:val="16"/>
  </w:num>
  <w:num w:numId="20" w16cid:durableId="1987591806">
    <w:abstractNumId w:val="15"/>
  </w:num>
  <w:num w:numId="21" w16cid:durableId="1172375042">
    <w:abstractNumId w:val="1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embedTrueTypeFonts/>
  <w:proofState w:spelling="clean" w:grammar="clean"/>
  <w:attachedTemplate r:id="rId1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B77"/>
    <w:rsid w:val="00014C9E"/>
    <w:rsid w:val="000208DB"/>
    <w:rsid w:val="00020937"/>
    <w:rsid w:val="000217FA"/>
    <w:rsid w:val="0003148E"/>
    <w:rsid w:val="00032F27"/>
    <w:rsid w:val="00033B7F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82AC3"/>
    <w:rsid w:val="00094E27"/>
    <w:rsid w:val="000A3C09"/>
    <w:rsid w:val="000B1C9B"/>
    <w:rsid w:val="000C11D1"/>
    <w:rsid w:val="000C6C71"/>
    <w:rsid w:val="000D691F"/>
    <w:rsid w:val="000E15E1"/>
    <w:rsid w:val="000E2091"/>
    <w:rsid w:val="000E2F26"/>
    <w:rsid w:val="000E5B0B"/>
    <w:rsid w:val="000F1EDD"/>
    <w:rsid w:val="000F640B"/>
    <w:rsid w:val="000F6B68"/>
    <w:rsid w:val="0011477C"/>
    <w:rsid w:val="00121E72"/>
    <w:rsid w:val="001238C6"/>
    <w:rsid w:val="00132A36"/>
    <w:rsid w:val="00134C15"/>
    <w:rsid w:val="00135BE0"/>
    <w:rsid w:val="00137386"/>
    <w:rsid w:val="00137B58"/>
    <w:rsid w:val="0014145F"/>
    <w:rsid w:val="00152835"/>
    <w:rsid w:val="00152AE6"/>
    <w:rsid w:val="00154A69"/>
    <w:rsid w:val="0015529F"/>
    <w:rsid w:val="00155588"/>
    <w:rsid w:val="001600EC"/>
    <w:rsid w:val="00162A8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97A6E"/>
    <w:rsid w:val="001B6FB5"/>
    <w:rsid w:val="001D77DA"/>
    <w:rsid w:val="001E2910"/>
    <w:rsid w:val="001E3BCE"/>
    <w:rsid w:val="001E44F2"/>
    <w:rsid w:val="001E5525"/>
    <w:rsid w:val="001F4ED4"/>
    <w:rsid w:val="00202329"/>
    <w:rsid w:val="0022574D"/>
    <w:rsid w:val="002260DA"/>
    <w:rsid w:val="00234670"/>
    <w:rsid w:val="00255E42"/>
    <w:rsid w:val="00256887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3720"/>
    <w:rsid w:val="002A65F1"/>
    <w:rsid w:val="002A697B"/>
    <w:rsid w:val="002B086E"/>
    <w:rsid w:val="002B6761"/>
    <w:rsid w:val="002B69D6"/>
    <w:rsid w:val="002C1B7A"/>
    <w:rsid w:val="002C21DA"/>
    <w:rsid w:val="002C51CE"/>
    <w:rsid w:val="002D6393"/>
    <w:rsid w:val="002D64AE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50EFD"/>
    <w:rsid w:val="0035305B"/>
    <w:rsid w:val="00353B94"/>
    <w:rsid w:val="003603BA"/>
    <w:rsid w:val="00364719"/>
    <w:rsid w:val="0036568D"/>
    <w:rsid w:val="00366B6B"/>
    <w:rsid w:val="00371D38"/>
    <w:rsid w:val="003824BC"/>
    <w:rsid w:val="003906C2"/>
    <w:rsid w:val="00391057"/>
    <w:rsid w:val="00392465"/>
    <w:rsid w:val="003A7644"/>
    <w:rsid w:val="003B008A"/>
    <w:rsid w:val="003B1B6E"/>
    <w:rsid w:val="003B54B5"/>
    <w:rsid w:val="003B60EF"/>
    <w:rsid w:val="003C0B64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281D"/>
    <w:rsid w:val="00426576"/>
    <w:rsid w:val="00430896"/>
    <w:rsid w:val="00441EB6"/>
    <w:rsid w:val="004429D9"/>
    <w:rsid w:val="0046212B"/>
    <w:rsid w:val="00465FFB"/>
    <w:rsid w:val="00481DB4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472B"/>
    <w:rsid w:val="004E5F65"/>
    <w:rsid w:val="004E7CFB"/>
    <w:rsid w:val="004F5BB4"/>
    <w:rsid w:val="005069A8"/>
    <w:rsid w:val="00523655"/>
    <w:rsid w:val="00523B77"/>
    <w:rsid w:val="00524EC7"/>
    <w:rsid w:val="00527370"/>
    <w:rsid w:val="0053225A"/>
    <w:rsid w:val="005324A5"/>
    <w:rsid w:val="00534E82"/>
    <w:rsid w:val="00536EFE"/>
    <w:rsid w:val="00555765"/>
    <w:rsid w:val="005563F4"/>
    <w:rsid w:val="00574380"/>
    <w:rsid w:val="00574932"/>
    <w:rsid w:val="00574D3D"/>
    <w:rsid w:val="00576122"/>
    <w:rsid w:val="00581435"/>
    <w:rsid w:val="00586AAF"/>
    <w:rsid w:val="00587965"/>
    <w:rsid w:val="00597E56"/>
    <w:rsid w:val="005A0A58"/>
    <w:rsid w:val="005A181D"/>
    <w:rsid w:val="005A2769"/>
    <w:rsid w:val="005A2F5C"/>
    <w:rsid w:val="005A300C"/>
    <w:rsid w:val="005A38C2"/>
    <w:rsid w:val="005A656D"/>
    <w:rsid w:val="005A66CE"/>
    <w:rsid w:val="005B0D93"/>
    <w:rsid w:val="005B33F0"/>
    <w:rsid w:val="005C5075"/>
    <w:rsid w:val="005C553B"/>
    <w:rsid w:val="005C6623"/>
    <w:rsid w:val="005C75D5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7B9A"/>
    <w:rsid w:val="006A45C5"/>
    <w:rsid w:val="006A5BEC"/>
    <w:rsid w:val="006B0EFF"/>
    <w:rsid w:val="006B7965"/>
    <w:rsid w:val="006C0FEB"/>
    <w:rsid w:val="006D2FEC"/>
    <w:rsid w:val="006D3A01"/>
    <w:rsid w:val="006D71DB"/>
    <w:rsid w:val="006F0468"/>
    <w:rsid w:val="006F1AAB"/>
    <w:rsid w:val="006F385F"/>
    <w:rsid w:val="00700570"/>
    <w:rsid w:val="007040AE"/>
    <w:rsid w:val="007219BE"/>
    <w:rsid w:val="00724E3E"/>
    <w:rsid w:val="0074135F"/>
    <w:rsid w:val="00741562"/>
    <w:rsid w:val="007458DA"/>
    <w:rsid w:val="00750DA6"/>
    <w:rsid w:val="0075246A"/>
    <w:rsid w:val="00757101"/>
    <w:rsid w:val="00760749"/>
    <w:rsid w:val="00762BD0"/>
    <w:rsid w:val="007655BA"/>
    <w:rsid w:val="00765FEF"/>
    <w:rsid w:val="0077328C"/>
    <w:rsid w:val="00773589"/>
    <w:rsid w:val="007741DD"/>
    <w:rsid w:val="007760E2"/>
    <w:rsid w:val="00786B7E"/>
    <w:rsid w:val="00787EDF"/>
    <w:rsid w:val="00794D9B"/>
    <w:rsid w:val="00795A3F"/>
    <w:rsid w:val="00797315"/>
    <w:rsid w:val="007A5D0E"/>
    <w:rsid w:val="007B1BA5"/>
    <w:rsid w:val="007B2F2F"/>
    <w:rsid w:val="007C1D30"/>
    <w:rsid w:val="007C2497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5C4C"/>
    <w:rsid w:val="00817DA1"/>
    <w:rsid w:val="0082080E"/>
    <w:rsid w:val="00820B3A"/>
    <w:rsid w:val="00820D5C"/>
    <w:rsid w:val="0082549C"/>
    <w:rsid w:val="00833678"/>
    <w:rsid w:val="0084601C"/>
    <w:rsid w:val="00851DEF"/>
    <w:rsid w:val="008538D4"/>
    <w:rsid w:val="00853DE6"/>
    <w:rsid w:val="00855A26"/>
    <w:rsid w:val="008648DD"/>
    <w:rsid w:val="00866B4E"/>
    <w:rsid w:val="00870762"/>
    <w:rsid w:val="008723D2"/>
    <w:rsid w:val="00877F5A"/>
    <w:rsid w:val="008856DD"/>
    <w:rsid w:val="008876C2"/>
    <w:rsid w:val="00895ADE"/>
    <w:rsid w:val="008965EE"/>
    <w:rsid w:val="008A7DCD"/>
    <w:rsid w:val="008B460F"/>
    <w:rsid w:val="008B4D68"/>
    <w:rsid w:val="008B55C9"/>
    <w:rsid w:val="008B5F2E"/>
    <w:rsid w:val="008B6E6B"/>
    <w:rsid w:val="008C6142"/>
    <w:rsid w:val="008D140D"/>
    <w:rsid w:val="008D4504"/>
    <w:rsid w:val="008D7670"/>
    <w:rsid w:val="008E0AD5"/>
    <w:rsid w:val="008E0C0D"/>
    <w:rsid w:val="008E316B"/>
    <w:rsid w:val="008F10F3"/>
    <w:rsid w:val="008F5350"/>
    <w:rsid w:val="00901E6B"/>
    <w:rsid w:val="0090331D"/>
    <w:rsid w:val="00911ABF"/>
    <w:rsid w:val="0091761A"/>
    <w:rsid w:val="00917B5C"/>
    <w:rsid w:val="00922C9A"/>
    <w:rsid w:val="0092574D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4495"/>
    <w:rsid w:val="009B0E0C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21B45"/>
    <w:rsid w:val="00A21BA0"/>
    <w:rsid w:val="00A31043"/>
    <w:rsid w:val="00A433B2"/>
    <w:rsid w:val="00A45AFE"/>
    <w:rsid w:val="00A635D3"/>
    <w:rsid w:val="00A76D1A"/>
    <w:rsid w:val="00A85367"/>
    <w:rsid w:val="00A922CF"/>
    <w:rsid w:val="00A92980"/>
    <w:rsid w:val="00AA5160"/>
    <w:rsid w:val="00AB2FF3"/>
    <w:rsid w:val="00AB47C2"/>
    <w:rsid w:val="00AD1429"/>
    <w:rsid w:val="00AD2A6A"/>
    <w:rsid w:val="00AD4410"/>
    <w:rsid w:val="00AD6324"/>
    <w:rsid w:val="00AE3655"/>
    <w:rsid w:val="00AF4694"/>
    <w:rsid w:val="00B02C91"/>
    <w:rsid w:val="00B14693"/>
    <w:rsid w:val="00B169B8"/>
    <w:rsid w:val="00B20A72"/>
    <w:rsid w:val="00B26859"/>
    <w:rsid w:val="00B409DE"/>
    <w:rsid w:val="00B43BF4"/>
    <w:rsid w:val="00B52AFD"/>
    <w:rsid w:val="00B57DB4"/>
    <w:rsid w:val="00B632F7"/>
    <w:rsid w:val="00B63EC6"/>
    <w:rsid w:val="00B73B6D"/>
    <w:rsid w:val="00B758A3"/>
    <w:rsid w:val="00B87D62"/>
    <w:rsid w:val="00B91DEE"/>
    <w:rsid w:val="00B94526"/>
    <w:rsid w:val="00BA4525"/>
    <w:rsid w:val="00BB7B1E"/>
    <w:rsid w:val="00BC0C8C"/>
    <w:rsid w:val="00BC13CF"/>
    <w:rsid w:val="00BC51AA"/>
    <w:rsid w:val="00BD463A"/>
    <w:rsid w:val="00BD4FA5"/>
    <w:rsid w:val="00BE0167"/>
    <w:rsid w:val="00BE5D1E"/>
    <w:rsid w:val="00BE6F66"/>
    <w:rsid w:val="00C003E2"/>
    <w:rsid w:val="00C004DC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57911"/>
    <w:rsid w:val="00C60BAC"/>
    <w:rsid w:val="00C62026"/>
    <w:rsid w:val="00C75240"/>
    <w:rsid w:val="00C76E08"/>
    <w:rsid w:val="00C82ADE"/>
    <w:rsid w:val="00C85939"/>
    <w:rsid w:val="00CA2106"/>
    <w:rsid w:val="00CA310D"/>
    <w:rsid w:val="00CC14FB"/>
    <w:rsid w:val="00CC5731"/>
    <w:rsid w:val="00CE5672"/>
    <w:rsid w:val="00CE7486"/>
    <w:rsid w:val="00CF034F"/>
    <w:rsid w:val="00CF69EE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63AB5"/>
    <w:rsid w:val="00D67109"/>
    <w:rsid w:val="00D70BF9"/>
    <w:rsid w:val="00D71E1F"/>
    <w:rsid w:val="00D75DE4"/>
    <w:rsid w:val="00D767F5"/>
    <w:rsid w:val="00D77AD3"/>
    <w:rsid w:val="00D77C82"/>
    <w:rsid w:val="00D83199"/>
    <w:rsid w:val="00D8439A"/>
    <w:rsid w:val="00D856D5"/>
    <w:rsid w:val="00D95B62"/>
    <w:rsid w:val="00D95E09"/>
    <w:rsid w:val="00D975A7"/>
    <w:rsid w:val="00DB2837"/>
    <w:rsid w:val="00DC04D7"/>
    <w:rsid w:val="00DC43A3"/>
    <w:rsid w:val="00DC43C6"/>
    <w:rsid w:val="00DC451B"/>
    <w:rsid w:val="00DC7582"/>
    <w:rsid w:val="00DD050E"/>
    <w:rsid w:val="00DE227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22609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B2811"/>
    <w:rsid w:val="00EB3038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B5B97"/>
    <w:rsid w:val="00FD7757"/>
    <w:rsid w:val="00FE2973"/>
    <w:rsid w:val="00FE607D"/>
    <w:rsid w:val="00FE6367"/>
    <w:rsid w:val="00FF45E5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3C5F1"/>
  <w15:chartTrackingRefBased/>
  <w15:docId w15:val="{DFA52B27-B0E1-3245-9699-8F42504F5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549C"/>
    <w:pPr>
      <w:keepNext/>
      <w:keepLines/>
      <w:pageBreakBefore/>
      <w:numPr>
        <w:numId w:val="1"/>
      </w:numPr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C68"/>
    <w:pPr>
      <w:keepNext/>
      <w:keepLines/>
      <w:numPr>
        <w:ilvl w:val="1"/>
        <w:numId w:val="1"/>
      </w:numPr>
      <w:outlineLvl w:val="1"/>
    </w:pPr>
    <w:rPr>
      <w:rFonts w:eastAsiaTheme="majorEastAsia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2C68"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49C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2C68"/>
    <w:rPr>
      <w:rFonts w:eastAsiaTheme="majorEastAsia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2C68"/>
    <w:rPr>
      <w:b/>
      <w:bCs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15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16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3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5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17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14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numPr>
        <w:numId w:val="0"/>
      </w:num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18"/>
      </w:numPr>
    </w:pPr>
  </w:style>
  <w:style w:type="numbering" w:customStyle="1" w:styleId="CurrentList5">
    <w:name w:val="Current List5"/>
    <w:uiPriority w:val="99"/>
    <w:rsid w:val="00402E68"/>
    <w:pPr>
      <w:numPr>
        <w:numId w:val="19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9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045500">
          <w:marLeft w:val="44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copilot.microsoft.com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chatgpt.com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renang\Downloads\new%20word\QAWordTemplate_BlackBL_June2024_v2.dotx" TargetMode="External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5c74202-6262-43ee-80e5-eb97de261190">
      <Terms xmlns="http://schemas.microsoft.com/office/infopath/2007/PartnerControls"/>
    </lcf76f155ced4ddcb4097134ff3c332f>
    <TaxCatchAll xmlns="ae7a5ef5-f60e-4918-a47e-25aad02606cf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2F3132CABD445856BE0F647982EB2" ma:contentTypeVersion="18" ma:contentTypeDescription="Create a new document." ma:contentTypeScope="" ma:versionID="758b67149e093cefa772ba6d6764bf3b">
  <xsd:schema xmlns:xsd="http://www.w3.org/2001/XMLSchema" xmlns:xs="http://www.w3.org/2001/XMLSchema" xmlns:p="http://schemas.microsoft.com/office/2006/metadata/properties" xmlns:ns2="35c74202-6262-43ee-80e5-eb97de261190" xmlns:ns3="ae7a5ef5-f60e-4918-a47e-25aad02606cf" targetNamespace="http://schemas.microsoft.com/office/2006/metadata/properties" ma:root="true" ma:fieldsID="643c63e2d433614102d520467f71bbd6" ns2:_="" ns3:_="">
    <xsd:import namespace="35c74202-6262-43ee-80e5-eb97de261190"/>
    <xsd:import namespace="ae7a5ef5-f60e-4918-a47e-25aad02606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c74202-6262-43ee-80e5-eb97de26119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5f1f1f9-0179-4c93-b971-8e9741e0450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7a5ef5-f60e-4918-a47e-25aad02606c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df0f66dd-f8d3-45b8-b695-4c91ef7551e9}" ma:internalName="TaxCatchAll" ma:showField="CatchAllData" ma:web="ae7a5ef5-f60e-4918-a47e-25aad02606c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  <ds:schemaRef ds:uri="35c74202-6262-43ee-80e5-eb97de261190"/>
    <ds:schemaRef ds:uri="ae7a5ef5-f60e-4918-a47e-25aad02606cf"/>
  </ds:schemaRefs>
</ds:datastoreItem>
</file>

<file path=customXml/itemProps2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87A7449-6CB9-4E0C-9DB7-8C42E3D447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5c74202-6262-43ee-80e5-eb97de261190"/>
    <ds:schemaRef ds:uri="ae7a5ef5-f60e-4918-a47e-25aad02606c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QAWordTemplate_BlackBL_June2024_v2</Template>
  <TotalTime>20</TotalTime>
  <Pages>3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2288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Renang, Antonia</dc:creator>
  <cp:keywords/>
  <dc:description/>
  <cp:lastModifiedBy>Feist, Ella</cp:lastModifiedBy>
  <cp:revision>20</cp:revision>
  <cp:lastPrinted>2024-06-05T09:35:00Z</cp:lastPrinted>
  <dcterms:created xsi:type="dcterms:W3CDTF">2024-11-04T18:08:00Z</dcterms:created>
  <dcterms:modified xsi:type="dcterms:W3CDTF">2025-11-12T11:20:00Z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0x010100A7F2F3132CABD445856BE0F647982EB2</vt:lpwstr>
  </property>
  <property fmtid="{D5CDD505-2E9C-101B-9397-08002B2CF9AE}" pid="3" name="MediaServiceImageTags">
    <vt:lpwstr/>
  </property>
</Properties>
</file>