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018B" w14:textId="2487E695" w:rsidR="00CB05DE" w:rsidRPr="00CB5840" w:rsidRDefault="00CB05DE" w:rsidP="00CB05DE">
      <w:pPr>
        <w:pStyle w:val="Heading1"/>
        <w:numPr>
          <w:ilvl w:val="0"/>
          <w:numId w:val="0"/>
        </w:numPr>
        <w:ind w:left="1134" w:hanging="1134"/>
      </w:pPr>
      <w:r w:rsidRPr="00CB5840">
        <w:t>Activity: Scenario demonstration practice</w:t>
      </w:r>
      <w:r w:rsidR="00CB5840" w:rsidRPr="00CB5840">
        <w:t xml:space="preserve"> —</w:t>
      </w:r>
      <w:r w:rsidRPr="00CB5840">
        <w:t xml:space="preserve"> Day</w:t>
      </w:r>
      <w:r w:rsidR="00CB5840" w:rsidRPr="00CB5840">
        <w:t xml:space="preserve"> </w:t>
      </w:r>
      <w:r w:rsidRPr="00CB5840">
        <w:t>1</w:t>
      </w:r>
    </w:p>
    <w:p w14:paraId="4DFF0F21" w14:textId="4779EB6C" w:rsidR="00CB05DE" w:rsidRPr="00CB5840" w:rsidRDefault="00CB05DE" w:rsidP="00CB05DE">
      <w:pPr>
        <w:pStyle w:val="Heading2"/>
        <w:numPr>
          <w:ilvl w:val="0"/>
          <w:numId w:val="0"/>
        </w:numPr>
        <w:ind w:left="1134" w:hanging="1134"/>
      </w:pPr>
      <w:r w:rsidRPr="00CB5840">
        <w:t>Part 1</w:t>
      </w:r>
      <w:r w:rsidR="00CB5840" w:rsidRPr="00CB5840">
        <w:t>:</w:t>
      </w:r>
      <w:r w:rsidRPr="00CB5840">
        <w:t xml:space="preserve"> Gather data and create the Sales table</w:t>
      </w:r>
    </w:p>
    <w:p w14:paraId="4CF43F5A" w14:textId="624E23BB" w:rsidR="00CB05DE" w:rsidRPr="00CB5840" w:rsidRDefault="00CB05DE" w:rsidP="00CB05DE">
      <w:r w:rsidRPr="00CB5840">
        <w:t xml:space="preserve">In the </w:t>
      </w:r>
      <w:r w:rsidR="00CB5840" w:rsidRPr="00CB5840">
        <w:t>‘</w:t>
      </w:r>
      <w:r w:rsidRPr="00CB5840">
        <w:t>data</w:t>
      </w:r>
      <w:r w:rsidR="00CB5840" w:rsidRPr="00CB5840">
        <w:t>’</w:t>
      </w:r>
      <w:r w:rsidRPr="00CB5840">
        <w:t xml:space="preserve"> folder of provided files, locate the Excel workbook </w:t>
      </w:r>
      <w:r w:rsidR="00CB5840">
        <w:t>‘</w:t>
      </w:r>
      <w:r w:rsidRPr="00CB5840">
        <w:t>sales_all_regions.xlsx</w:t>
      </w:r>
      <w:r w:rsidR="00CB5840">
        <w:t>’</w:t>
      </w:r>
      <w:r w:rsidRPr="00CB5840">
        <w:t>. The workbook contains two tables: tblSalesEastWest and tblSalesCentralSouth.</w:t>
      </w:r>
    </w:p>
    <w:p w14:paraId="1E9398C7" w14:textId="3CF62D58" w:rsidR="00C334CD" w:rsidRDefault="00CB05DE" w:rsidP="00612EE4">
      <w:pPr>
        <w:pStyle w:val="Numberlist"/>
      </w:pPr>
      <w:r w:rsidRPr="00CB5840">
        <w:t xml:space="preserve">Import both tables into Power Query Editor. Name them </w:t>
      </w:r>
      <w:r w:rsidR="00CB5840">
        <w:t>‘</w:t>
      </w:r>
      <w:r w:rsidRPr="00CB5840">
        <w:t>SalesEW</w:t>
      </w:r>
      <w:r w:rsidR="00CB5840">
        <w:t>’</w:t>
      </w:r>
      <w:r w:rsidRPr="00CB5840">
        <w:t xml:space="preserve"> and </w:t>
      </w:r>
      <w:r w:rsidR="00CB5840">
        <w:t>‘</w:t>
      </w:r>
      <w:r w:rsidRPr="00CB5840">
        <w:t>SalesCS</w:t>
      </w:r>
      <w:r w:rsidR="00CB5840">
        <w:t>’</w:t>
      </w:r>
      <w:r w:rsidRPr="00CB5840">
        <w:t>.</w:t>
      </w:r>
    </w:p>
    <w:p w14:paraId="43DE3463" w14:textId="7CA637EA" w:rsidR="002E3E3B" w:rsidRDefault="002E3E3B" w:rsidP="00612EE4">
      <w:pPr>
        <w:jc w:val="center"/>
      </w:pPr>
      <w:r>
        <w:rPr>
          <w:noProof/>
        </w:rPr>
        <w:drawing>
          <wp:inline distT="0" distB="0" distL="0" distR="0" wp14:anchorId="32A0ECA8" wp14:editId="46BCF47F">
            <wp:extent cx="5645150" cy="3218815"/>
            <wp:effectExtent l="0" t="0" r="0" b="635"/>
            <wp:docPr id="203637851" name="Picture 1" descr="Screenshot of Excel showing the Data Ribbon, Get Data menu and Launch Power Query Editor item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7851" name="Picture 1" descr="Screenshot of Excel showing the Data Ribbon, Get Data menu and Launch Power Query Editor item selec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5150" cy="3218815"/>
                    </a:xfrm>
                    <a:prstGeom prst="rect">
                      <a:avLst/>
                    </a:prstGeom>
                    <a:noFill/>
                  </pic:spPr>
                </pic:pic>
              </a:graphicData>
            </a:graphic>
          </wp:inline>
        </w:drawing>
      </w:r>
    </w:p>
    <w:p w14:paraId="1A7F1824" w14:textId="21EB9BB7" w:rsidR="007072C3" w:rsidRDefault="007072C3" w:rsidP="00612EE4">
      <w:pPr>
        <w:jc w:val="center"/>
      </w:pPr>
      <w:r>
        <w:rPr>
          <w:noProof/>
          <w:sz w:val="20"/>
        </w:rPr>
        <w:drawing>
          <wp:inline distT="0" distB="0" distL="0" distR="0" wp14:anchorId="21A42ABA" wp14:editId="6070CB52">
            <wp:extent cx="5730381" cy="3223260"/>
            <wp:effectExtent l="0" t="0" r="3810" b="0"/>
            <wp:docPr id="4" name="Image 4" descr="Screenshot of Excel showing the Power Query Editor, New Source menu, File, Excel Workbook selec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creenshot of Excel showing the Power Query Editor, New Source menu, File, Excel Workbook selec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0381" cy="3223260"/>
                    </a:xfrm>
                    <a:prstGeom prst="rect">
                      <a:avLst/>
                    </a:prstGeom>
                  </pic:spPr>
                </pic:pic>
              </a:graphicData>
            </a:graphic>
          </wp:inline>
        </w:drawing>
      </w:r>
    </w:p>
    <w:p w14:paraId="141FF280" w14:textId="64FB90B7" w:rsidR="007072C3" w:rsidRDefault="007072C3" w:rsidP="007072C3"/>
    <w:p w14:paraId="3D0F7299" w14:textId="67BB495C" w:rsidR="007072C3" w:rsidRDefault="00451B2B" w:rsidP="00612EE4">
      <w:pPr>
        <w:jc w:val="center"/>
      </w:pPr>
      <w:r>
        <w:rPr>
          <w:noProof/>
          <w:sz w:val="20"/>
        </w:rPr>
        <w:lastRenderedPageBreak/>
        <w:drawing>
          <wp:inline distT="0" distB="0" distL="0" distR="0" wp14:anchorId="16FA318E" wp14:editId="3C091542">
            <wp:extent cx="5620228" cy="3209544"/>
            <wp:effectExtent l="0" t="0" r="0" b="0"/>
            <wp:docPr id="5" name="Image 5" descr="Screenshot of Excel showing the Navigator dialog box, select multiple items box is checked with sales_all_regions.xlsx and tblSalesCentralSouth and tblSalesEasrWes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Screenshot of Excel showing the Navigator dialog box, select multiple items box is checked with sales_all_regions.xlsx and tblSalesCentralSouth and tblSalesEasrWest "/>
                    <pic:cNvPicPr/>
                  </pic:nvPicPr>
                  <pic:blipFill>
                    <a:blip r:embed="rId13" cstate="print"/>
                    <a:stretch>
                      <a:fillRect/>
                    </a:stretch>
                  </pic:blipFill>
                  <pic:spPr>
                    <a:xfrm>
                      <a:off x="0" y="0"/>
                      <a:ext cx="5620228" cy="3209544"/>
                    </a:xfrm>
                    <a:prstGeom prst="rect">
                      <a:avLst/>
                    </a:prstGeom>
                  </pic:spPr>
                </pic:pic>
              </a:graphicData>
            </a:graphic>
          </wp:inline>
        </w:drawing>
      </w:r>
    </w:p>
    <w:p w14:paraId="5C09592F" w14:textId="77777777" w:rsidR="00594727" w:rsidRDefault="00594727" w:rsidP="007072C3"/>
    <w:p w14:paraId="384141DD" w14:textId="77777777" w:rsidR="00134638" w:rsidRDefault="00594727" w:rsidP="00612EE4">
      <w:pPr>
        <w:pStyle w:val="Numberlist"/>
      </w:pPr>
      <w:r>
        <w:t>How many rows are in SalesEW and in SalesCS? Use Count Rows under the tab Transform in Power Query Editor to get the information.</w:t>
      </w:r>
    </w:p>
    <w:p w14:paraId="54DA0882" w14:textId="5EDF515D" w:rsidR="00134638" w:rsidRDefault="00134638" w:rsidP="00612EE4">
      <w:pPr>
        <w:jc w:val="center"/>
      </w:pPr>
      <w:r>
        <w:rPr>
          <w:noProof/>
        </w:rPr>
        <w:drawing>
          <wp:inline distT="0" distB="0" distL="0" distR="0" wp14:anchorId="607D6B94" wp14:editId="647B8E56">
            <wp:extent cx="5569858" cy="3268979"/>
            <wp:effectExtent l="0" t="0" r="0" b="8255"/>
            <wp:docPr id="6" name="Image 6" descr="Screenshot of Excel showing SalesEastWest in Power Query Editor and the Count Rows button selec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Screenshot of Excel showing SalesEastWest in Power Query Editor and the Count Rows button selec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9858" cy="3268979"/>
                    </a:xfrm>
                    <a:prstGeom prst="rect">
                      <a:avLst/>
                    </a:prstGeom>
                  </pic:spPr>
                </pic:pic>
              </a:graphicData>
            </a:graphic>
          </wp:inline>
        </w:drawing>
      </w:r>
    </w:p>
    <w:p w14:paraId="6F4AFB7B" w14:textId="77777777" w:rsidR="00FF21BB" w:rsidRDefault="00FF21BB" w:rsidP="00612EE4">
      <w:pPr>
        <w:pStyle w:val="Bulletlist2"/>
      </w:pPr>
      <w:r>
        <w:t>SalesEW: 1168</w:t>
      </w:r>
    </w:p>
    <w:p w14:paraId="178CE8FC" w14:textId="2A9E9BCA" w:rsidR="00FF21BB" w:rsidRDefault="00FF21BB" w:rsidP="00612EE4">
      <w:pPr>
        <w:pStyle w:val="Bulletlist2"/>
      </w:pPr>
      <w:r>
        <w:t>SalesCS: 762</w:t>
      </w:r>
    </w:p>
    <w:p w14:paraId="2314C17B" w14:textId="77777777" w:rsidR="005974B4" w:rsidRDefault="005974B4" w:rsidP="00612EE4">
      <w:pPr>
        <w:pStyle w:val="Bulletlist2"/>
        <w:numPr>
          <w:ilvl w:val="0"/>
          <w:numId w:val="0"/>
        </w:numPr>
        <w:ind w:left="1417"/>
      </w:pPr>
    </w:p>
    <w:p w14:paraId="74DA2FA9" w14:textId="77777777" w:rsidR="005974B4" w:rsidRDefault="005974B4" w:rsidP="00FF21BB"/>
    <w:p w14:paraId="1402A195" w14:textId="0A40152F" w:rsidR="000F73D7" w:rsidRDefault="005974B4" w:rsidP="00612EE4">
      <w:pPr>
        <w:pStyle w:val="Numberlist"/>
      </w:pPr>
      <w:r>
        <w:lastRenderedPageBreak/>
        <w:t>Remove the blank rows from SalesEW, SalesCS. How many blank rows are removed? Use Remove Blank Rows under Transform/Remove Rows to get the information required.</w:t>
      </w:r>
    </w:p>
    <w:p w14:paraId="5DCE4987" w14:textId="61BF4082" w:rsidR="00B27EBD" w:rsidRDefault="00B27EBD" w:rsidP="00612EE4">
      <w:pPr>
        <w:jc w:val="center"/>
      </w:pPr>
      <w:r>
        <w:rPr>
          <w:noProof/>
        </w:rPr>
        <w:drawing>
          <wp:inline distT="0" distB="0" distL="0" distR="0" wp14:anchorId="70B4A9CB" wp14:editId="644D4651">
            <wp:extent cx="5547995" cy="3279775"/>
            <wp:effectExtent l="0" t="0" r="0" b="0"/>
            <wp:docPr id="1664323462" name="Picture 2" descr="Screenshot of Excel Power Query Editor with Remove Rows menu open and Remove Blank Rows butt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23462" name="Picture 2" descr="Screenshot of Excel Power Query Editor with Remove Rows menu open and Remove Blank Rows button selec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7995" cy="3279775"/>
                    </a:xfrm>
                    <a:prstGeom prst="rect">
                      <a:avLst/>
                    </a:prstGeom>
                    <a:noFill/>
                  </pic:spPr>
                </pic:pic>
              </a:graphicData>
            </a:graphic>
          </wp:inline>
        </w:drawing>
      </w:r>
    </w:p>
    <w:p w14:paraId="6A825D20" w14:textId="77777777" w:rsidR="00751782" w:rsidRDefault="00751782" w:rsidP="009839AA">
      <w:pPr>
        <w:pStyle w:val="Bulletlist2"/>
      </w:pPr>
      <w:r w:rsidRPr="00751782">
        <w:t xml:space="preserve">SalesEW: 25 (initial number of rows: 1168 - current number of rows: 1143) </w:t>
      </w:r>
    </w:p>
    <w:p w14:paraId="6CB7D7B6" w14:textId="7955C563" w:rsidR="00692134" w:rsidRDefault="00751782" w:rsidP="009839AA">
      <w:pPr>
        <w:pStyle w:val="Bulletlist2"/>
      </w:pPr>
      <w:r w:rsidRPr="00751782">
        <w:t>SalesCS: 7 (762-755)</w:t>
      </w:r>
    </w:p>
    <w:p w14:paraId="094ED5FA" w14:textId="77777777" w:rsidR="009839AA" w:rsidRDefault="009839AA" w:rsidP="009839AA"/>
    <w:p w14:paraId="0F1070D6" w14:textId="2630ACDE" w:rsidR="009839AA" w:rsidRDefault="009839AA" w:rsidP="009839AA">
      <w:pPr>
        <w:pStyle w:val="Numberlist"/>
      </w:pPr>
      <w:r>
        <w:t>Next, we need to append SalesCS to SalesEW. This means that we add the rows of SalesCS to the bottom of SalesEW. Let’s use Append Queries as New in Power Query Editor. The difference with Append Queries is that a new table is created because of it, without any change to the existing tables.</w:t>
      </w:r>
    </w:p>
    <w:p w14:paraId="6E9CBA44" w14:textId="6D37FBB6" w:rsidR="00FA01FE" w:rsidRDefault="00FA01FE" w:rsidP="00FA01FE">
      <w:pPr>
        <w:jc w:val="center"/>
      </w:pPr>
      <w:r>
        <w:rPr>
          <w:noProof/>
        </w:rPr>
        <w:lastRenderedPageBreak/>
        <w:drawing>
          <wp:inline distT="0" distB="0" distL="0" distR="0" wp14:anchorId="30799A74" wp14:editId="47B073C6">
            <wp:extent cx="5041900" cy="2926080"/>
            <wp:effectExtent l="0" t="0" r="6350" b="7620"/>
            <wp:docPr id="1965152932" name="Picture 3" descr="Screenshot of Excel Power Query Editor, Append Queries menu with Append Queries as New menu item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52932" name="Picture 3" descr="Screenshot of Excel Power Query Editor, Append Queries menu with Append Queries as New menu item selec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1900" cy="2926080"/>
                    </a:xfrm>
                    <a:prstGeom prst="rect">
                      <a:avLst/>
                    </a:prstGeom>
                    <a:noFill/>
                  </pic:spPr>
                </pic:pic>
              </a:graphicData>
            </a:graphic>
          </wp:inline>
        </w:drawing>
      </w:r>
    </w:p>
    <w:p w14:paraId="7C5A1CD2" w14:textId="010DA3D7" w:rsidR="005772BB" w:rsidRDefault="005772BB" w:rsidP="00FA01FE">
      <w:pPr>
        <w:jc w:val="center"/>
      </w:pPr>
      <w:r>
        <w:rPr>
          <w:noProof/>
        </w:rPr>
        <w:drawing>
          <wp:inline distT="0" distB="0" distL="0" distR="0" wp14:anchorId="2204A1A1" wp14:editId="6288F1EE">
            <wp:extent cx="5285740" cy="3091180"/>
            <wp:effectExtent l="0" t="0" r="0" b="0"/>
            <wp:docPr id="1121358148" name="Picture 4" descr="7. Screenshot of Excel Power Query Editor, with Append dialog box pen, option for Two tables selected, with dropdowns for First table (SalesEW selected) and Second table (SalesC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58148" name="Picture 4" descr="7. Screenshot of Excel Power Query Editor, with Append dialog box pen, option for Two tables selected, with dropdowns for First table (SalesEW selected) and Second table (SalesCS selec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5740" cy="3091180"/>
                    </a:xfrm>
                    <a:prstGeom prst="rect">
                      <a:avLst/>
                    </a:prstGeom>
                    <a:noFill/>
                  </pic:spPr>
                </pic:pic>
              </a:graphicData>
            </a:graphic>
          </wp:inline>
        </w:drawing>
      </w:r>
    </w:p>
    <w:p w14:paraId="48A49617" w14:textId="77777777" w:rsidR="00EB7E3B" w:rsidRDefault="00EB7E3B" w:rsidP="00EB7E3B"/>
    <w:p w14:paraId="30D77EAD" w14:textId="7CBF0EB8" w:rsidR="00EB7E3B" w:rsidRDefault="00EB7E3B" w:rsidP="00EB7E3B">
      <w:pPr>
        <w:pStyle w:val="Numberlist"/>
      </w:pPr>
      <w:r w:rsidRPr="00EB7E3B">
        <w:t>Which column of SalesCS does not match with any column of SalesEW?</w:t>
      </w:r>
    </w:p>
    <w:p w14:paraId="55773D08" w14:textId="45B5ECE3" w:rsidR="008F5AC9" w:rsidRDefault="008F5AC9" w:rsidP="008F5AC9">
      <w:pPr>
        <w:jc w:val="center"/>
      </w:pPr>
      <w:r>
        <w:rPr>
          <w:noProof/>
        </w:rPr>
        <w:lastRenderedPageBreak/>
        <w:drawing>
          <wp:inline distT="0" distB="0" distL="0" distR="0" wp14:anchorId="018789B1" wp14:editId="10D89839">
            <wp:extent cx="5200650" cy="2944495"/>
            <wp:effectExtent l="0" t="0" r="0" b="8255"/>
            <wp:docPr id="617486374" name="Picture 5" descr="Screenshot of Excel with Queries &amp; Connections panel open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86374" name="Picture 5" descr="Screenshot of Excel with Queries &amp; Connections panel open to the righ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0650" cy="2944495"/>
                    </a:xfrm>
                    <a:prstGeom prst="rect">
                      <a:avLst/>
                    </a:prstGeom>
                    <a:noFill/>
                  </pic:spPr>
                </pic:pic>
              </a:graphicData>
            </a:graphic>
          </wp:inline>
        </w:drawing>
      </w:r>
    </w:p>
    <w:p w14:paraId="75A8A9CE" w14:textId="77777777" w:rsidR="00DA2AA3" w:rsidRDefault="00DA2AA3" w:rsidP="008F5AC9">
      <w:pPr>
        <w:jc w:val="center"/>
      </w:pPr>
    </w:p>
    <w:p w14:paraId="531D21D2" w14:textId="77777777" w:rsidR="00CE308A" w:rsidRDefault="00CE308A" w:rsidP="00CE308A">
      <w:pPr>
        <w:pStyle w:val="Numberlist"/>
        <w:numPr>
          <w:ilvl w:val="0"/>
          <w:numId w:val="0"/>
        </w:numPr>
        <w:ind w:left="851"/>
      </w:pPr>
      <w:r>
        <w:t>The only unmatched column between the two tables is segment. Delete it from Sales.</w:t>
      </w:r>
    </w:p>
    <w:p w14:paraId="08865138" w14:textId="77777777" w:rsidR="00CE308A" w:rsidRDefault="00CE308A" w:rsidP="00CE308A">
      <w:pPr>
        <w:pStyle w:val="Numberlist"/>
        <w:numPr>
          <w:ilvl w:val="0"/>
          <w:numId w:val="0"/>
        </w:numPr>
        <w:ind w:left="851"/>
      </w:pPr>
    </w:p>
    <w:p w14:paraId="13E9572C" w14:textId="2FD680EF" w:rsidR="00CE308A" w:rsidRDefault="00CE308A" w:rsidP="00CE308A">
      <w:pPr>
        <w:pStyle w:val="Numberlist"/>
      </w:pPr>
      <w:r>
        <w:t>Verify that Sales contains 7 columns and 1,898 rows, and that all columns were appended in the correct positions.</w:t>
      </w:r>
    </w:p>
    <w:p w14:paraId="43845446" w14:textId="4E8D8D54" w:rsidR="00533798" w:rsidRDefault="00533798" w:rsidP="00533798">
      <w:pPr>
        <w:jc w:val="center"/>
      </w:pPr>
      <w:r>
        <w:rPr>
          <w:noProof/>
        </w:rPr>
        <w:drawing>
          <wp:inline distT="0" distB="0" distL="0" distR="0" wp14:anchorId="2105BDC6" wp14:editId="0FB8BE1B">
            <wp:extent cx="3008090" cy="1645920"/>
            <wp:effectExtent l="0" t="0" r="1905" b="0"/>
            <wp:docPr id="1857623797" name="Picture 6" descr="Screenshot of Excel Power Query Editor, with the Number Tools – Transform ribbon selected and the query Table.RowCount(#’Removed Column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3797" name="Picture 6" descr="Screenshot of Excel Power Query Editor, with the Number Tools – Transform ribbon selected and the query Table.RowCount(#’Removed Columns’)  selec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33701" cy="1659933"/>
                    </a:xfrm>
                    <a:prstGeom prst="rect">
                      <a:avLst/>
                    </a:prstGeom>
                    <a:noFill/>
                  </pic:spPr>
                </pic:pic>
              </a:graphicData>
            </a:graphic>
          </wp:inline>
        </w:drawing>
      </w:r>
    </w:p>
    <w:p w14:paraId="1431BCE2" w14:textId="5F2148BE" w:rsidR="00006313" w:rsidRDefault="00006313" w:rsidP="00C61175"/>
    <w:p w14:paraId="0E8AEB78" w14:textId="09DC8900" w:rsidR="00006313" w:rsidRDefault="00006313" w:rsidP="00006313">
      <w:pPr>
        <w:pStyle w:val="Heading2"/>
        <w:numPr>
          <w:ilvl w:val="0"/>
          <w:numId w:val="0"/>
        </w:numPr>
        <w:ind w:left="1134" w:hanging="1134"/>
      </w:pPr>
      <w:r>
        <w:t>Part 2: Clean the Sales table</w:t>
      </w:r>
    </w:p>
    <w:p w14:paraId="7A8F7F08" w14:textId="77777777" w:rsidR="00006313" w:rsidRDefault="00006313" w:rsidP="00006313">
      <w:pPr>
        <w:pStyle w:val="Numberlist"/>
        <w:numPr>
          <w:ilvl w:val="0"/>
          <w:numId w:val="21"/>
        </w:numPr>
      </w:pPr>
      <w:r>
        <w:t>Inspect the Sales table. Ensure that the [Quantity] column is formatted as an integer (whole number). Ensure that the [DiscountPercent] column has been correctly parsed as a numeric percentage (not just a string with "%" at the end).</w:t>
      </w:r>
    </w:p>
    <w:p w14:paraId="188BAE39" w14:textId="18C28C5D" w:rsidR="00006313" w:rsidRDefault="00006313" w:rsidP="00006313">
      <w:pPr>
        <w:pStyle w:val="Numberlist"/>
        <w:numPr>
          <w:ilvl w:val="0"/>
          <w:numId w:val="0"/>
        </w:numPr>
        <w:ind w:left="851"/>
      </w:pPr>
      <w:r>
        <w:t>We can easily modify the data type in Power Query Editor selecting the appropriate option on the left top corner of each column header.</w:t>
      </w:r>
    </w:p>
    <w:p w14:paraId="2E9C9347" w14:textId="7D9EEE24" w:rsidR="00F370E0" w:rsidRDefault="00F370E0" w:rsidP="00FD017E">
      <w:pPr>
        <w:jc w:val="center"/>
      </w:pPr>
      <w:r>
        <w:rPr>
          <w:noProof/>
        </w:rPr>
        <w:lastRenderedPageBreak/>
        <w:drawing>
          <wp:inline distT="0" distB="0" distL="0" distR="0" wp14:anchorId="506C2C70" wp14:editId="19C4090B">
            <wp:extent cx="4901565" cy="2780030"/>
            <wp:effectExtent l="0" t="0" r="0" b="1270"/>
            <wp:docPr id="399428320" name="Picture 7" descr="Screenshot of Excel Power Query Editor, Sales table selected, DiscountPercent column dropdown selected and Percentage op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28320" name="Picture 7" descr="Screenshot of Excel Power Query Editor, Sales table selected, DiscountPercent column dropdown selected and Percentage option highligh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01565" cy="2780030"/>
                    </a:xfrm>
                    <a:prstGeom prst="rect">
                      <a:avLst/>
                    </a:prstGeom>
                    <a:noFill/>
                  </pic:spPr>
                </pic:pic>
              </a:graphicData>
            </a:graphic>
          </wp:inline>
        </w:drawing>
      </w:r>
    </w:p>
    <w:p w14:paraId="4977AEE8" w14:textId="77777777" w:rsidR="00FD017E" w:rsidRDefault="00FD017E" w:rsidP="00FD017E"/>
    <w:p w14:paraId="395BD49C" w14:textId="77777777" w:rsidR="00FD017E" w:rsidRDefault="00FD077A" w:rsidP="00FD077A">
      <w:pPr>
        <w:pStyle w:val="Numberlist"/>
      </w:pPr>
      <w:r>
        <w:t xml:space="preserve">In the [ShipMode] column, the values </w:t>
      </w:r>
      <w:r w:rsidR="00FD017E">
        <w:t>‘</w:t>
      </w:r>
      <w:r>
        <w:t>First</w:t>
      </w:r>
      <w:r w:rsidR="00FD017E">
        <w:t>’</w:t>
      </w:r>
      <w:r>
        <w:t xml:space="preserve">, </w:t>
      </w:r>
      <w:r w:rsidR="00FD017E">
        <w:t>‘</w:t>
      </w:r>
      <w:r>
        <w:t>Second</w:t>
      </w:r>
      <w:r w:rsidR="00FD017E">
        <w:t>’</w:t>
      </w:r>
      <w:r>
        <w:t xml:space="preserve"> and </w:t>
      </w:r>
      <w:r w:rsidR="00FD017E">
        <w:t>‘</w:t>
      </w:r>
      <w:r>
        <w:t>Standard</w:t>
      </w:r>
      <w:r w:rsidR="00FD017E">
        <w:t>’</w:t>
      </w:r>
      <w:r>
        <w:t xml:space="preserve"> should instead be </w:t>
      </w:r>
      <w:r w:rsidR="00FD017E">
        <w:t>‘</w:t>
      </w:r>
      <w:r>
        <w:t>First Class</w:t>
      </w:r>
      <w:r w:rsidR="00FD017E">
        <w:t>’</w:t>
      </w:r>
      <w:r>
        <w:t xml:space="preserve">, </w:t>
      </w:r>
      <w:r w:rsidR="00FD017E">
        <w:t>‘</w:t>
      </w:r>
      <w:r>
        <w:t>Second Class</w:t>
      </w:r>
      <w:r w:rsidR="00FD017E">
        <w:t>’</w:t>
      </w:r>
      <w:r>
        <w:t xml:space="preserve"> and </w:t>
      </w:r>
      <w:r w:rsidR="00FD017E">
        <w:t>‘</w:t>
      </w:r>
      <w:r>
        <w:t>Standard Class</w:t>
      </w:r>
      <w:r w:rsidR="00FD017E">
        <w:t>’</w:t>
      </w:r>
      <w:r>
        <w:t>. Make this correction.</w:t>
      </w:r>
    </w:p>
    <w:p w14:paraId="1F597837" w14:textId="77777777" w:rsidR="00FD017E" w:rsidRDefault="00FD077A" w:rsidP="00FD017E">
      <w:pPr>
        <w:pStyle w:val="Numberlist"/>
        <w:numPr>
          <w:ilvl w:val="0"/>
          <w:numId w:val="0"/>
        </w:numPr>
        <w:ind w:left="851"/>
      </w:pPr>
      <w:r>
        <w:t>Use Replace Values in Power Query Editor.</w:t>
      </w:r>
    </w:p>
    <w:p w14:paraId="331EC3F7" w14:textId="1EA4478C" w:rsidR="00FD077A" w:rsidRDefault="00FD077A" w:rsidP="00FD017E">
      <w:pPr>
        <w:pStyle w:val="Numberlist"/>
        <w:numPr>
          <w:ilvl w:val="0"/>
          <w:numId w:val="0"/>
        </w:numPr>
        <w:ind w:left="851"/>
      </w:pPr>
      <w:r>
        <w:t>You will probably need to split the [ShipMode] column in two columns before, eliminating the word Class, where available, from the first column. The second column originating from the split will be dropped.</w:t>
      </w:r>
    </w:p>
    <w:p w14:paraId="34FA5FFE" w14:textId="5C806636" w:rsidR="00FD017E" w:rsidRDefault="00FD017E" w:rsidP="00D966D0">
      <w:pPr>
        <w:jc w:val="center"/>
      </w:pPr>
      <w:r>
        <w:rPr>
          <w:noProof/>
        </w:rPr>
        <w:drawing>
          <wp:inline distT="0" distB="0" distL="0" distR="0" wp14:anchorId="5C0C8E54" wp14:editId="011238EF">
            <wp:extent cx="4481195" cy="2590800"/>
            <wp:effectExtent l="0" t="0" r="0" b="0"/>
            <wp:docPr id="355877983" name="Picture 8" descr="Screenshot of Excel Power Query Editor, Sales table selected, and dialog box open for Split Column by Delimiter. Space is selected as the delimiter, with the option selected for left-most delim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77983" name="Picture 8" descr="Screenshot of Excel Power Query Editor, Sales table selected, and dialog box open for Split Column by Delimiter. Space is selected as the delimiter, with the option selected for left-most delimit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1195" cy="2590800"/>
                    </a:xfrm>
                    <a:prstGeom prst="rect">
                      <a:avLst/>
                    </a:prstGeom>
                    <a:noFill/>
                  </pic:spPr>
                </pic:pic>
              </a:graphicData>
            </a:graphic>
          </wp:inline>
        </w:drawing>
      </w:r>
    </w:p>
    <w:p w14:paraId="1D087D81" w14:textId="42DD4838" w:rsidR="00CB719F" w:rsidRDefault="00CB719F" w:rsidP="00D966D0">
      <w:pPr>
        <w:jc w:val="center"/>
      </w:pPr>
      <w:r>
        <w:rPr>
          <w:noProof/>
        </w:rPr>
        <w:lastRenderedPageBreak/>
        <w:drawing>
          <wp:inline distT="0" distB="0" distL="0" distR="0" wp14:anchorId="0C3E6CFE" wp14:editId="291CB5F7">
            <wp:extent cx="4486910" cy="2524125"/>
            <wp:effectExtent l="0" t="0" r="8890" b="9525"/>
            <wp:docPr id="1158463811" name="Picture 9" descr="Screenshot of Excel Power Query Editor, Sales table selected, drop down open on ShipMode.2 column selected and Remove option selected in the drop dow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63811" name="Picture 9" descr="Screenshot of Excel Power Query Editor, Sales table selected, drop down open on ShipMode.2 column selected and Remove option selected in the drop down men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6910" cy="2524125"/>
                    </a:xfrm>
                    <a:prstGeom prst="rect">
                      <a:avLst/>
                    </a:prstGeom>
                    <a:noFill/>
                  </pic:spPr>
                </pic:pic>
              </a:graphicData>
            </a:graphic>
          </wp:inline>
        </w:drawing>
      </w:r>
    </w:p>
    <w:p w14:paraId="08859D86" w14:textId="77777777" w:rsidR="00D966D0" w:rsidRDefault="00D966D0" w:rsidP="00D966D0">
      <w:pPr>
        <w:jc w:val="center"/>
      </w:pPr>
    </w:p>
    <w:p w14:paraId="57EFA184" w14:textId="7245141B" w:rsidR="00D966D0" w:rsidRDefault="00D966D0" w:rsidP="008E4787">
      <w:pPr>
        <w:pStyle w:val="Numberlist"/>
        <w:numPr>
          <w:ilvl w:val="0"/>
          <w:numId w:val="0"/>
        </w:numPr>
        <w:ind w:left="851"/>
      </w:pPr>
      <w:r w:rsidRPr="00D966D0">
        <w:t>Now we can use Replace Values to replace First Class to First, Second Class to Class</w:t>
      </w:r>
      <w:r w:rsidR="00C61175">
        <w:t>.</w:t>
      </w:r>
    </w:p>
    <w:p w14:paraId="1276CD83" w14:textId="1EFBC3D5" w:rsidR="00700CC6" w:rsidRDefault="00700CC6" w:rsidP="00700CC6">
      <w:pPr>
        <w:jc w:val="center"/>
      </w:pPr>
      <w:r>
        <w:rPr>
          <w:noProof/>
        </w:rPr>
        <w:drawing>
          <wp:inline distT="0" distB="0" distL="0" distR="0" wp14:anchorId="02E74A58" wp14:editId="287943A4">
            <wp:extent cx="4468495" cy="2566670"/>
            <wp:effectExtent l="0" t="0" r="8255" b="5080"/>
            <wp:docPr id="459569401" name="Picture 10" descr="Screenshot of Excel Power Query Editor, Sales table selected, Replace Values dialog box open with fields for Value to Find and Replace W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69401" name="Picture 10" descr="Screenshot of Excel Power Query Editor, Sales table selected, Replace Values dialog box open with fields for Value to Find and Replace Wit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68495" cy="2566670"/>
                    </a:xfrm>
                    <a:prstGeom prst="rect">
                      <a:avLst/>
                    </a:prstGeom>
                    <a:noFill/>
                  </pic:spPr>
                </pic:pic>
              </a:graphicData>
            </a:graphic>
          </wp:inline>
        </w:drawing>
      </w:r>
    </w:p>
    <w:p w14:paraId="4BAD8AE2" w14:textId="0BBC1F97" w:rsidR="00700CC6" w:rsidRDefault="00223154" w:rsidP="004D65CB">
      <w:pPr>
        <w:pStyle w:val="Numberlist"/>
        <w:numPr>
          <w:ilvl w:val="0"/>
          <w:numId w:val="0"/>
        </w:numPr>
        <w:ind w:left="851"/>
      </w:pPr>
      <w:r w:rsidRPr="00223154">
        <w:t>Because of the correction, the only distinct values in this column are now "First Class", "Second Class", "Standard Class" and "Same Day".</w:t>
      </w:r>
    </w:p>
    <w:p w14:paraId="540599DC" w14:textId="57370DC2" w:rsidR="004D65CB" w:rsidRDefault="004D65CB" w:rsidP="004D65CB">
      <w:pPr>
        <w:jc w:val="center"/>
      </w:pPr>
      <w:r>
        <w:rPr>
          <w:noProof/>
        </w:rPr>
        <w:drawing>
          <wp:inline distT="0" distB="0" distL="0" distR="0" wp14:anchorId="0CD82E5B" wp14:editId="6645D477">
            <wp:extent cx="4176395" cy="2346960"/>
            <wp:effectExtent l="0" t="0" r="0" b="0"/>
            <wp:docPr id="168638429" name="Picture 11" descr="Screenshot of Excel, Sales table selected, with Sort and Filter drop down open on the ShipMode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8429" name="Picture 11" descr="Screenshot of Excel, Sales table selected, with Sort and Filter drop down open on the ShipMode colum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76395" cy="2346960"/>
                    </a:xfrm>
                    <a:prstGeom prst="rect">
                      <a:avLst/>
                    </a:prstGeom>
                    <a:noFill/>
                  </pic:spPr>
                </pic:pic>
              </a:graphicData>
            </a:graphic>
          </wp:inline>
        </w:drawing>
      </w:r>
    </w:p>
    <w:p w14:paraId="596011BA" w14:textId="77777777" w:rsidR="00F179F0" w:rsidRDefault="00F179F0" w:rsidP="00F179F0">
      <w:pPr>
        <w:pStyle w:val="Numberlist"/>
      </w:pPr>
      <w:r>
        <w:lastRenderedPageBreak/>
        <w:t>The [OrderDate] column contains dates formatted as text. These values need to be converted to machine-readable dates. Perform this conversion.</w:t>
      </w:r>
    </w:p>
    <w:p w14:paraId="7B8A5A36" w14:textId="5B5B51DA" w:rsidR="00F179F0" w:rsidRDefault="00F179F0" w:rsidP="00F179F0">
      <w:pPr>
        <w:pStyle w:val="Numberlist"/>
        <w:numPr>
          <w:ilvl w:val="0"/>
          <w:numId w:val="0"/>
        </w:numPr>
        <w:ind w:left="851"/>
      </w:pPr>
      <w:r>
        <w:t>If not all [OrderDate] values were successfully converted to dates, explain what the problem was. Fix the problem.</w:t>
      </w:r>
    </w:p>
    <w:p w14:paraId="4A81B833" w14:textId="3DD577A9" w:rsidR="00044A0B" w:rsidRDefault="00044A0B" w:rsidP="00044A0B">
      <w:pPr>
        <w:jc w:val="center"/>
      </w:pPr>
      <w:r>
        <w:rPr>
          <w:noProof/>
        </w:rPr>
        <w:drawing>
          <wp:inline distT="0" distB="0" distL="0" distR="0" wp14:anchorId="46179ED5" wp14:editId="2F51E9A3">
            <wp:extent cx="3755390" cy="2164080"/>
            <wp:effectExtent l="0" t="0" r="0" b="7620"/>
            <wp:docPr id="378208995" name="Picture 12" descr="Screenshot of Excel Power Query Editor, Sales table selected, with drop down menu open for the OrderDate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08995" name="Picture 12" descr="Screenshot of Excel Power Query Editor, Sales table selected, with drop down menu open for the OrderDate colum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55390" cy="2164080"/>
                    </a:xfrm>
                    <a:prstGeom prst="rect">
                      <a:avLst/>
                    </a:prstGeom>
                    <a:noFill/>
                  </pic:spPr>
                </pic:pic>
              </a:graphicData>
            </a:graphic>
          </wp:inline>
        </w:drawing>
      </w:r>
    </w:p>
    <w:p w14:paraId="4742CE48" w14:textId="77777777" w:rsidR="00DB0BF9" w:rsidRDefault="00DB0BF9" w:rsidP="000D2937">
      <w:pPr>
        <w:pStyle w:val="Numberlist"/>
        <w:numPr>
          <w:ilvl w:val="0"/>
          <w:numId w:val="0"/>
        </w:numPr>
        <w:ind w:left="851"/>
      </w:pPr>
    </w:p>
    <w:p w14:paraId="4A1199D8" w14:textId="14C0E5F6" w:rsidR="000D2937" w:rsidRDefault="000D2937" w:rsidP="000D2937">
      <w:pPr>
        <w:pStyle w:val="Numberlist"/>
        <w:numPr>
          <w:ilvl w:val="0"/>
          <w:numId w:val="0"/>
        </w:numPr>
        <w:ind w:left="851"/>
      </w:pPr>
      <w:r>
        <w:t>We can easily modify the data type in Power Query Editor, by selecting the appropriate option (Date) on the left top corner of the column header.</w:t>
      </w:r>
    </w:p>
    <w:p w14:paraId="78BC7220" w14:textId="2446D855" w:rsidR="000D2937" w:rsidRDefault="000D2937" w:rsidP="000D2937">
      <w:pPr>
        <w:pStyle w:val="Numberlist"/>
        <w:numPr>
          <w:ilvl w:val="0"/>
          <w:numId w:val="0"/>
        </w:numPr>
        <w:ind w:left="851"/>
      </w:pPr>
      <w:r>
        <w:t>However, some records are unproperly using the abbreviation ‘Weds’ for Wednesday, instead of ‘Wed’. ‘Weds’ is not treated as a valid abbreviation for Wednesday by Power Query Editor when implementing the conversion of the field to Date. We must fix this replacing Weds with Wed using Replace Values. Afterwards, we can change the datatype as previously described.</w:t>
      </w:r>
    </w:p>
    <w:p w14:paraId="49D3A052" w14:textId="77777777" w:rsidR="00905BEC" w:rsidRDefault="00905BEC" w:rsidP="00905BEC"/>
    <w:p w14:paraId="11A10078" w14:textId="26F8C084" w:rsidR="00DB0BF9" w:rsidRDefault="00DB0BF9" w:rsidP="00DB0BF9">
      <w:pPr>
        <w:pStyle w:val="Heading2"/>
        <w:numPr>
          <w:ilvl w:val="0"/>
          <w:numId w:val="0"/>
        </w:numPr>
        <w:ind w:left="1134" w:hanging="1134"/>
      </w:pPr>
      <w:r>
        <w:t>Part 3:</w:t>
      </w:r>
      <w:r>
        <w:rPr>
          <w:spacing w:val="-3"/>
        </w:rPr>
        <w:t xml:space="preserve"> </w:t>
      </w:r>
      <w:r>
        <w:t>Analysis</w:t>
      </w:r>
    </w:p>
    <w:p w14:paraId="3AC5929D" w14:textId="77777777" w:rsidR="00DB0BF9" w:rsidRDefault="00DB0BF9" w:rsidP="00DB0BF9">
      <w:pPr>
        <w:pStyle w:val="Numberlist"/>
        <w:numPr>
          <w:ilvl w:val="0"/>
          <w:numId w:val="23"/>
        </w:numPr>
      </w:pPr>
      <w:r>
        <w:t>How</w:t>
      </w:r>
      <w:r w:rsidRPr="00DB0BF9">
        <w:rPr>
          <w:spacing w:val="-3"/>
        </w:rPr>
        <w:t xml:space="preserve"> </w:t>
      </w:r>
      <w:r>
        <w:t>many</w:t>
      </w:r>
      <w:r w:rsidRPr="00DB0BF9">
        <w:rPr>
          <w:spacing w:val="-3"/>
        </w:rPr>
        <w:t xml:space="preserve"> </w:t>
      </w:r>
      <w:r>
        <w:t>units</w:t>
      </w:r>
      <w:r w:rsidRPr="00DB0BF9">
        <w:rPr>
          <w:spacing w:val="-3"/>
        </w:rPr>
        <w:t xml:space="preserve"> </w:t>
      </w:r>
      <w:r>
        <w:t>were</w:t>
      </w:r>
      <w:r w:rsidRPr="00DB0BF9">
        <w:rPr>
          <w:spacing w:val="-5"/>
        </w:rPr>
        <w:t xml:space="preserve"> </w:t>
      </w:r>
      <w:r>
        <w:t>sold</w:t>
      </w:r>
      <w:r w:rsidRPr="00DB0BF9">
        <w:rPr>
          <w:spacing w:val="-7"/>
        </w:rPr>
        <w:t xml:space="preserve"> </w:t>
      </w:r>
      <w:r>
        <w:t>in</w:t>
      </w:r>
      <w:r w:rsidRPr="00DB0BF9">
        <w:rPr>
          <w:spacing w:val="-5"/>
        </w:rPr>
        <w:t xml:space="preserve"> </w:t>
      </w:r>
      <w:r>
        <w:t>total</w:t>
      </w:r>
      <w:r w:rsidRPr="00DB0BF9">
        <w:rPr>
          <w:spacing w:val="-6"/>
        </w:rPr>
        <w:t xml:space="preserve"> </w:t>
      </w:r>
      <w:r>
        <w:t>(sum</w:t>
      </w:r>
      <w:r w:rsidRPr="00DB0BF9">
        <w:rPr>
          <w:spacing w:val="-7"/>
        </w:rPr>
        <w:t xml:space="preserve"> </w:t>
      </w:r>
      <w:r>
        <w:t>of</w:t>
      </w:r>
      <w:r w:rsidRPr="00DB0BF9">
        <w:rPr>
          <w:spacing w:val="-3"/>
        </w:rPr>
        <w:t xml:space="preserve"> </w:t>
      </w:r>
      <w:r w:rsidRPr="00DB0BF9">
        <w:rPr>
          <w:spacing w:val="-2"/>
        </w:rPr>
        <w:t>[Quantity])?</w:t>
      </w:r>
    </w:p>
    <w:p w14:paraId="48965B10" w14:textId="77777777" w:rsidR="00DB0BF9" w:rsidRDefault="00DB0BF9" w:rsidP="00DB0BF9">
      <w:pPr>
        <w:jc w:val="center"/>
        <w:rPr>
          <w:sz w:val="12"/>
        </w:rPr>
      </w:pPr>
      <w:r>
        <w:rPr>
          <w:noProof/>
          <w:sz w:val="12"/>
        </w:rPr>
        <w:lastRenderedPageBreak/>
        <w:drawing>
          <wp:inline distT="0" distB="0" distL="0" distR="0" wp14:anchorId="321F93F5" wp14:editId="43D3D13F">
            <wp:extent cx="5730606" cy="3223260"/>
            <wp:effectExtent l="0" t="0" r="3810" b="0"/>
            <wp:docPr id="18" name="Image 18" descr="Screenshot of Excel, Sales table selected, Formulas ribbon menu selected and Autosum menu open with Sum item highligh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Screenshot of Excel, Sales table selected, Formulas ribbon menu selected and Autosum menu open with Sum item highligh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0606" cy="3223260"/>
                    </a:xfrm>
                    <a:prstGeom prst="rect">
                      <a:avLst/>
                    </a:prstGeom>
                  </pic:spPr>
                </pic:pic>
              </a:graphicData>
            </a:graphic>
          </wp:inline>
        </w:drawing>
      </w:r>
    </w:p>
    <w:p w14:paraId="19EC8FD2" w14:textId="77777777" w:rsidR="00DB0BF9" w:rsidRDefault="00DB0BF9" w:rsidP="00DB0BF9">
      <w:pPr>
        <w:jc w:val="center"/>
        <w:rPr>
          <w:sz w:val="20"/>
        </w:rPr>
      </w:pPr>
      <w:r>
        <w:rPr>
          <w:noProof/>
          <w:sz w:val="20"/>
        </w:rPr>
        <w:drawing>
          <wp:inline distT="0" distB="0" distL="0" distR="0" wp14:anchorId="2F75646B" wp14:editId="23554560">
            <wp:extent cx="5730832" cy="3223260"/>
            <wp:effectExtent l="0" t="0" r="3810" b="0"/>
            <wp:docPr id="19" name="Image 19" descr="Screenshot of Excel, Sales table selected, and autosum results on the Quantity column show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Screenshot of Excel, Sales table selected, and autosum results on the Quantity column show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0832" cy="3223260"/>
                    </a:xfrm>
                    <a:prstGeom prst="rect">
                      <a:avLst/>
                    </a:prstGeom>
                  </pic:spPr>
                </pic:pic>
              </a:graphicData>
            </a:graphic>
          </wp:inline>
        </w:drawing>
      </w:r>
    </w:p>
    <w:p w14:paraId="0E314F6E" w14:textId="77777777" w:rsidR="00DB0BF9" w:rsidRDefault="00DB0BF9" w:rsidP="00DB0BF9">
      <w:pPr>
        <w:pStyle w:val="Numberlist"/>
        <w:numPr>
          <w:ilvl w:val="0"/>
          <w:numId w:val="0"/>
        </w:numPr>
        <w:ind w:left="851"/>
      </w:pPr>
    </w:p>
    <w:p w14:paraId="41B5C212" w14:textId="77777777" w:rsidR="00DB0BF9" w:rsidRDefault="00DB0BF9" w:rsidP="00DB0BF9">
      <w:pPr>
        <w:pStyle w:val="Numberlist"/>
        <w:numPr>
          <w:ilvl w:val="0"/>
          <w:numId w:val="0"/>
        </w:numPr>
        <w:ind w:left="851"/>
        <w:rPr>
          <w:spacing w:val="-2"/>
        </w:rPr>
      </w:pPr>
      <w:r>
        <w:t>The</w:t>
      </w:r>
      <w:r>
        <w:rPr>
          <w:spacing w:val="-4"/>
        </w:rPr>
        <w:t xml:space="preserve"> </w:t>
      </w:r>
      <w:r>
        <w:t>AutoSum</w:t>
      </w:r>
      <w:r>
        <w:rPr>
          <w:spacing w:val="-6"/>
        </w:rPr>
        <w:t xml:space="preserve"> </w:t>
      </w:r>
      <w:r>
        <w:t>function</w:t>
      </w:r>
      <w:r>
        <w:rPr>
          <w:spacing w:val="-4"/>
        </w:rPr>
        <w:t xml:space="preserve"> </w:t>
      </w:r>
      <w:r>
        <w:t>(under</w:t>
      </w:r>
      <w:r>
        <w:rPr>
          <w:spacing w:val="-4"/>
        </w:rPr>
        <w:t xml:space="preserve"> </w:t>
      </w:r>
      <w:r>
        <w:t>the</w:t>
      </w:r>
      <w:r>
        <w:rPr>
          <w:spacing w:val="-6"/>
        </w:rPr>
        <w:t xml:space="preserve"> </w:t>
      </w:r>
      <w:r>
        <w:t>tab</w:t>
      </w:r>
      <w:r>
        <w:rPr>
          <w:spacing w:val="-5"/>
        </w:rPr>
        <w:t xml:space="preserve"> </w:t>
      </w:r>
      <w:r>
        <w:t>Formulas</w:t>
      </w:r>
      <w:r>
        <w:rPr>
          <w:spacing w:val="-3"/>
        </w:rPr>
        <w:t xml:space="preserve"> </w:t>
      </w:r>
      <w:r>
        <w:t>in</w:t>
      </w:r>
      <w:r>
        <w:rPr>
          <w:spacing w:val="-6"/>
        </w:rPr>
        <w:t xml:space="preserve"> </w:t>
      </w:r>
      <w:r>
        <w:t>Excel)</w:t>
      </w:r>
      <w:r>
        <w:rPr>
          <w:spacing w:val="-4"/>
        </w:rPr>
        <w:t xml:space="preserve"> </w:t>
      </w:r>
      <w:r>
        <w:t>gives</w:t>
      </w:r>
      <w:r>
        <w:rPr>
          <w:spacing w:val="-3"/>
        </w:rPr>
        <w:t xml:space="preserve"> </w:t>
      </w:r>
      <w:r>
        <w:t>us</w:t>
      </w:r>
      <w:r>
        <w:rPr>
          <w:spacing w:val="-4"/>
        </w:rPr>
        <w:t xml:space="preserve"> </w:t>
      </w:r>
      <w:r>
        <w:t>the</w:t>
      </w:r>
      <w:r>
        <w:rPr>
          <w:spacing w:val="-4"/>
        </w:rPr>
        <w:t xml:space="preserve"> </w:t>
      </w:r>
      <w:r>
        <w:t>result</w:t>
      </w:r>
      <w:r>
        <w:rPr>
          <w:spacing w:val="-6"/>
        </w:rPr>
        <w:t xml:space="preserve"> </w:t>
      </w:r>
      <w:r>
        <w:t>of</w:t>
      </w:r>
      <w:r>
        <w:rPr>
          <w:spacing w:val="-5"/>
        </w:rPr>
        <w:t xml:space="preserve"> </w:t>
      </w:r>
      <w:r>
        <w:t>7280</w:t>
      </w:r>
      <w:r>
        <w:rPr>
          <w:spacing w:val="-4"/>
        </w:rPr>
        <w:t xml:space="preserve"> </w:t>
      </w:r>
      <w:r>
        <w:t>units</w:t>
      </w:r>
      <w:r>
        <w:rPr>
          <w:spacing w:val="-7"/>
        </w:rPr>
        <w:t xml:space="preserve"> </w:t>
      </w:r>
      <w:r>
        <w:t>sold</w:t>
      </w:r>
      <w:r>
        <w:rPr>
          <w:spacing w:val="-8"/>
        </w:rPr>
        <w:t xml:space="preserve"> </w:t>
      </w:r>
      <w:r>
        <w:t>in</w:t>
      </w:r>
      <w:r>
        <w:rPr>
          <w:spacing w:val="-3"/>
        </w:rPr>
        <w:t xml:space="preserve"> </w:t>
      </w:r>
      <w:r>
        <w:rPr>
          <w:spacing w:val="-2"/>
        </w:rPr>
        <w:t>total.</w:t>
      </w:r>
    </w:p>
    <w:p w14:paraId="653D92B4" w14:textId="77777777" w:rsidR="00DB0BF9" w:rsidRPr="00DB0BF9" w:rsidRDefault="00DB0BF9" w:rsidP="00DB0BF9">
      <w:pPr>
        <w:pStyle w:val="Numberlist"/>
        <w:numPr>
          <w:ilvl w:val="0"/>
          <w:numId w:val="0"/>
        </w:numPr>
        <w:ind w:left="851"/>
      </w:pPr>
    </w:p>
    <w:p w14:paraId="2B568B02" w14:textId="723D4539" w:rsidR="00DB0BF9" w:rsidRDefault="00DB0BF9" w:rsidP="00DB0BF9">
      <w:pPr>
        <w:pStyle w:val="Numberlist"/>
      </w:pPr>
      <w:r w:rsidRPr="00DB0BF9">
        <w:t>Which</w:t>
      </w:r>
      <w:r w:rsidRPr="00DB0BF9">
        <w:rPr>
          <w:spacing w:val="-9"/>
        </w:rPr>
        <w:t xml:space="preserve"> </w:t>
      </w:r>
      <w:r w:rsidRPr="00DB0BF9">
        <w:t>state</w:t>
      </w:r>
      <w:r w:rsidRPr="00DB0BF9">
        <w:rPr>
          <w:spacing w:val="-7"/>
        </w:rPr>
        <w:t xml:space="preserve"> </w:t>
      </w:r>
      <w:r w:rsidRPr="00DB0BF9">
        <w:t>has</w:t>
      </w:r>
      <w:r w:rsidRPr="00DB0BF9">
        <w:rPr>
          <w:spacing w:val="-6"/>
        </w:rPr>
        <w:t xml:space="preserve"> </w:t>
      </w:r>
      <w:r w:rsidRPr="00DB0BF9">
        <w:t>purchased</w:t>
      </w:r>
      <w:r w:rsidRPr="00DB0BF9">
        <w:rPr>
          <w:spacing w:val="-9"/>
        </w:rPr>
        <w:t xml:space="preserve"> </w:t>
      </w:r>
      <w:r w:rsidRPr="00DB0BF9">
        <w:t>the</w:t>
      </w:r>
      <w:r w:rsidRPr="00DB0BF9">
        <w:rPr>
          <w:spacing w:val="-7"/>
        </w:rPr>
        <w:t xml:space="preserve"> </w:t>
      </w:r>
      <w:r w:rsidRPr="00DB0BF9">
        <w:t>most</w:t>
      </w:r>
      <w:r w:rsidRPr="00DB0BF9">
        <w:rPr>
          <w:spacing w:val="-6"/>
        </w:rPr>
        <w:t xml:space="preserve"> </w:t>
      </w:r>
      <w:r w:rsidRPr="00DB0BF9">
        <w:t>units?</w:t>
      </w:r>
      <w:r w:rsidRPr="00DB0BF9">
        <w:rPr>
          <w:spacing w:val="-7"/>
        </w:rPr>
        <w:t xml:space="preserve"> </w:t>
      </w:r>
      <w:r w:rsidRPr="00DB0BF9">
        <w:t>Which</w:t>
      </w:r>
      <w:r w:rsidRPr="00DB0BF9">
        <w:rPr>
          <w:spacing w:val="-9"/>
        </w:rPr>
        <w:t xml:space="preserve"> </w:t>
      </w:r>
      <w:r w:rsidRPr="00DB0BF9">
        <w:t>state</w:t>
      </w:r>
      <w:r w:rsidRPr="00DB0BF9">
        <w:rPr>
          <w:spacing w:val="-7"/>
        </w:rPr>
        <w:t xml:space="preserve"> </w:t>
      </w:r>
      <w:r w:rsidRPr="00DB0BF9">
        <w:t>has</w:t>
      </w:r>
      <w:r w:rsidRPr="00DB0BF9">
        <w:rPr>
          <w:spacing w:val="-6"/>
        </w:rPr>
        <w:t xml:space="preserve"> </w:t>
      </w:r>
      <w:r w:rsidRPr="00DB0BF9">
        <w:t>purchased</w:t>
      </w:r>
      <w:r w:rsidRPr="00DB0BF9">
        <w:rPr>
          <w:spacing w:val="-7"/>
        </w:rPr>
        <w:t xml:space="preserve"> </w:t>
      </w:r>
      <w:r w:rsidRPr="00DB0BF9">
        <w:t>the</w:t>
      </w:r>
      <w:r w:rsidRPr="00DB0BF9">
        <w:rPr>
          <w:spacing w:val="-8"/>
        </w:rPr>
        <w:t xml:space="preserve"> </w:t>
      </w:r>
      <w:r w:rsidRPr="00DB0BF9">
        <w:t>fewest</w:t>
      </w:r>
      <w:r w:rsidRPr="00DB0BF9">
        <w:rPr>
          <w:spacing w:val="-8"/>
        </w:rPr>
        <w:t xml:space="preserve"> </w:t>
      </w:r>
      <w:r w:rsidRPr="00DB0BF9">
        <w:rPr>
          <w:spacing w:val="-2"/>
        </w:rPr>
        <w:t>units?</w:t>
      </w:r>
      <w:r>
        <w:rPr>
          <w:spacing w:val="-2"/>
        </w:rPr>
        <w:t xml:space="preserve"> </w:t>
      </w:r>
      <w:r>
        <w:t>A</w:t>
      </w:r>
      <w:r w:rsidRPr="00DB0BF9">
        <w:rPr>
          <w:spacing w:val="29"/>
        </w:rPr>
        <w:t xml:space="preserve"> </w:t>
      </w:r>
      <w:r>
        <w:t>Pivot</w:t>
      </w:r>
      <w:r>
        <w:rPr>
          <w:spacing w:val="28"/>
        </w:rPr>
        <w:t xml:space="preserve"> </w:t>
      </w:r>
      <w:r>
        <w:t>Table</w:t>
      </w:r>
      <w:r w:rsidRPr="00DB0BF9">
        <w:rPr>
          <w:spacing w:val="27"/>
        </w:rPr>
        <w:t xml:space="preserve"> </w:t>
      </w:r>
      <w:r>
        <w:t>can</w:t>
      </w:r>
      <w:r w:rsidRPr="00DB0BF9">
        <w:rPr>
          <w:spacing w:val="26"/>
        </w:rPr>
        <w:t xml:space="preserve"> </w:t>
      </w:r>
      <w:r>
        <w:t>help</w:t>
      </w:r>
      <w:r w:rsidRPr="00DB0BF9">
        <w:rPr>
          <w:spacing w:val="27"/>
        </w:rPr>
        <w:t xml:space="preserve"> </w:t>
      </w:r>
      <w:r>
        <w:t>you</w:t>
      </w:r>
      <w:r w:rsidRPr="00DB0BF9">
        <w:rPr>
          <w:spacing w:val="29"/>
        </w:rPr>
        <w:t xml:space="preserve"> </w:t>
      </w:r>
      <w:r>
        <w:t>in</w:t>
      </w:r>
      <w:r w:rsidRPr="00DB0BF9">
        <w:rPr>
          <w:spacing w:val="26"/>
        </w:rPr>
        <w:t xml:space="preserve"> </w:t>
      </w:r>
      <w:r>
        <w:t>determining</w:t>
      </w:r>
      <w:r w:rsidRPr="00DB0BF9">
        <w:rPr>
          <w:spacing w:val="29"/>
        </w:rPr>
        <w:t xml:space="preserve"> </w:t>
      </w:r>
      <w:r>
        <w:t>the</w:t>
      </w:r>
      <w:r w:rsidRPr="00DB0BF9">
        <w:rPr>
          <w:spacing w:val="28"/>
        </w:rPr>
        <w:t xml:space="preserve"> </w:t>
      </w:r>
      <w:r>
        <w:t>total</w:t>
      </w:r>
      <w:r w:rsidRPr="00DB0BF9">
        <w:rPr>
          <w:spacing w:val="29"/>
        </w:rPr>
        <w:t xml:space="preserve"> </w:t>
      </w:r>
      <w:r>
        <w:t>number</w:t>
      </w:r>
      <w:r w:rsidRPr="00DB0BF9">
        <w:rPr>
          <w:spacing w:val="28"/>
        </w:rPr>
        <w:t xml:space="preserve"> </w:t>
      </w:r>
      <w:r>
        <w:t>of</w:t>
      </w:r>
      <w:r w:rsidRPr="00DB0BF9">
        <w:rPr>
          <w:spacing w:val="27"/>
        </w:rPr>
        <w:t xml:space="preserve"> </w:t>
      </w:r>
      <w:r>
        <w:t>units</w:t>
      </w:r>
      <w:r w:rsidRPr="00DB0BF9">
        <w:rPr>
          <w:spacing w:val="27"/>
        </w:rPr>
        <w:t xml:space="preserve"> </w:t>
      </w:r>
      <w:r>
        <w:t>sold</w:t>
      </w:r>
      <w:r w:rsidRPr="00DB0BF9">
        <w:rPr>
          <w:spacing w:val="26"/>
        </w:rPr>
        <w:t xml:space="preserve"> </w:t>
      </w:r>
      <w:r>
        <w:t>in</w:t>
      </w:r>
      <w:r w:rsidRPr="00DB0BF9">
        <w:rPr>
          <w:spacing w:val="26"/>
        </w:rPr>
        <w:t xml:space="preserve"> </w:t>
      </w:r>
      <w:r>
        <w:t>each</w:t>
      </w:r>
      <w:r w:rsidRPr="00DB0BF9">
        <w:rPr>
          <w:spacing w:val="27"/>
        </w:rPr>
        <w:t xml:space="preserve"> </w:t>
      </w:r>
      <w:r>
        <w:t>state</w:t>
      </w:r>
      <w:r w:rsidRPr="00DB0BF9">
        <w:rPr>
          <w:spacing w:val="28"/>
        </w:rPr>
        <w:t xml:space="preserve"> </w:t>
      </w:r>
      <w:r>
        <w:t>(‘sum</w:t>
      </w:r>
      <w:r w:rsidRPr="00DB0BF9">
        <w:rPr>
          <w:spacing w:val="26"/>
        </w:rPr>
        <w:t xml:space="preserve"> </w:t>
      </w:r>
      <w:r>
        <w:t>of quantity’). Values will have to be re-ordered according to the ‘sum of quantity’.</w:t>
      </w:r>
    </w:p>
    <w:p w14:paraId="104F9895" w14:textId="67392F62" w:rsidR="00905BEC" w:rsidRDefault="0005679C" w:rsidP="001431C9">
      <w:pPr>
        <w:jc w:val="center"/>
      </w:pPr>
      <w:r>
        <w:rPr>
          <w:noProof/>
        </w:rPr>
        <w:lastRenderedPageBreak/>
        <w:drawing>
          <wp:inline distT="0" distB="0" distL="0" distR="0" wp14:anchorId="2D70D4C0" wp14:editId="2835978D">
            <wp:extent cx="5742940" cy="3225165"/>
            <wp:effectExtent l="0" t="0" r="0" b="0"/>
            <wp:docPr id="1811596011" name="Picture 13" descr="Screenshot of Excel, Sales table selected, PivotTable Analyze ribbon menu pen with the Sort (State)  dialog box open, Descending (Z to A) by Sum of Quantity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96011" name="Picture 13" descr="Screenshot of Excel, Sales table selected, PivotTable Analyze ribbon menu pen with the Sort (State)  dialog box open, Descending (Z to A) by Sum of Quantity option selec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2940" cy="3225165"/>
                    </a:xfrm>
                    <a:prstGeom prst="rect">
                      <a:avLst/>
                    </a:prstGeom>
                    <a:noFill/>
                  </pic:spPr>
                </pic:pic>
              </a:graphicData>
            </a:graphic>
          </wp:inline>
        </w:drawing>
      </w:r>
    </w:p>
    <w:p w14:paraId="0E6B6CC3" w14:textId="75F497E0" w:rsidR="007667D1" w:rsidRDefault="007667D1" w:rsidP="001431C9">
      <w:pPr>
        <w:jc w:val="center"/>
      </w:pPr>
      <w:r>
        <w:rPr>
          <w:noProof/>
        </w:rPr>
        <w:drawing>
          <wp:inline distT="0" distB="0" distL="0" distR="0" wp14:anchorId="695DE6DA" wp14:editId="53D03B76">
            <wp:extent cx="5730875" cy="3225165"/>
            <wp:effectExtent l="0" t="0" r="3175" b="0"/>
            <wp:docPr id="1724218082" name="Picture 14" descr="Screenshot of Excel, with PivotTable results as described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8082" name="Picture 14" descr="Screenshot of Excel, with PivotTable results as described in the tex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875" cy="3225165"/>
                    </a:xfrm>
                    <a:prstGeom prst="rect">
                      <a:avLst/>
                    </a:prstGeom>
                    <a:noFill/>
                  </pic:spPr>
                </pic:pic>
              </a:graphicData>
            </a:graphic>
          </wp:inline>
        </w:drawing>
      </w:r>
    </w:p>
    <w:p w14:paraId="2E4B5523" w14:textId="77777777" w:rsidR="00971017" w:rsidRDefault="00971017" w:rsidP="00971017"/>
    <w:p w14:paraId="02C6D17F" w14:textId="7B9C5EF4" w:rsidR="00971017" w:rsidRDefault="00971017" w:rsidP="00971017">
      <w:pPr>
        <w:pStyle w:val="Numberlist"/>
      </w:pPr>
      <w:r>
        <w:t>What are the three most common [DiscountPercent] values? Once again, the best option is to use a Pivot Table as defined below:</w:t>
      </w:r>
    </w:p>
    <w:p w14:paraId="5285634D" w14:textId="4A88FAC1" w:rsidR="0045145D" w:rsidRDefault="0045145D" w:rsidP="0039667F">
      <w:pPr>
        <w:jc w:val="center"/>
      </w:pPr>
      <w:r>
        <w:rPr>
          <w:noProof/>
        </w:rPr>
        <w:lastRenderedPageBreak/>
        <w:drawing>
          <wp:inline distT="0" distB="0" distL="0" distR="0" wp14:anchorId="29A139E0" wp14:editId="01F83167">
            <wp:extent cx="5730875" cy="3225165"/>
            <wp:effectExtent l="0" t="0" r="3175" b="0"/>
            <wp:docPr id="1741558964" name="Picture 15" descr="Screenshot of Excel, with PivotTable results for Count of Discount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58964" name="Picture 15" descr="Screenshot of Excel, with PivotTable results for Count of DiscountPerce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875" cy="3225165"/>
                    </a:xfrm>
                    <a:prstGeom prst="rect">
                      <a:avLst/>
                    </a:prstGeom>
                    <a:noFill/>
                  </pic:spPr>
                </pic:pic>
              </a:graphicData>
            </a:graphic>
          </wp:inline>
        </w:drawing>
      </w:r>
    </w:p>
    <w:p w14:paraId="6E77BCB4" w14:textId="77777777" w:rsidR="00A64019" w:rsidRDefault="00A64019" w:rsidP="0045145D"/>
    <w:p w14:paraId="453FDA7D" w14:textId="76C5ECB8" w:rsidR="00A64019" w:rsidRDefault="00A64019" w:rsidP="00A64019">
      <w:pPr>
        <w:pStyle w:val="Numberlist"/>
      </w:pPr>
      <w:r>
        <w:t>How many units were shipped by each [ShipMode]? Plot a suitable chart.</w:t>
      </w:r>
      <w:r w:rsidR="0039667F">
        <w:t xml:space="preserve"> </w:t>
      </w:r>
      <w:r>
        <w:t>The Pivot Table that has been created will have to be re-designed as shown below. Based on the same Table, a Graph will be added to visuali</w:t>
      </w:r>
      <w:r w:rsidR="0039667F">
        <w:t>s</w:t>
      </w:r>
      <w:r>
        <w:t>e the information required.</w:t>
      </w:r>
    </w:p>
    <w:p w14:paraId="4F6ADF59" w14:textId="59D18A54" w:rsidR="007969B2" w:rsidRDefault="007969B2" w:rsidP="0039667F">
      <w:pPr>
        <w:jc w:val="center"/>
      </w:pPr>
      <w:r>
        <w:rPr>
          <w:noProof/>
        </w:rPr>
        <w:drawing>
          <wp:inline distT="0" distB="0" distL="0" distR="0" wp14:anchorId="78659A9C" wp14:editId="650CA9B8">
            <wp:extent cx="5651500" cy="3176270"/>
            <wp:effectExtent l="0" t="0" r="6350" b="5080"/>
            <wp:docPr id="1876072314" name="Picture 16" descr="Screenshot of Excel with PivotTable results for Sum of Quantity. In the Insert menu of the ribbon, insert chart is selected with Clustered 2D Colum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72314" name="Picture 16" descr="Screenshot of Excel with PivotTable results for Sum of Quantity. In the Insert menu of the ribbon, insert chart is selected with Clustered 2D Column highligh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51500" cy="3176270"/>
                    </a:xfrm>
                    <a:prstGeom prst="rect">
                      <a:avLst/>
                    </a:prstGeom>
                    <a:noFill/>
                  </pic:spPr>
                </pic:pic>
              </a:graphicData>
            </a:graphic>
          </wp:inline>
        </w:drawing>
      </w:r>
    </w:p>
    <w:p w14:paraId="25F85574" w14:textId="79BC65AD" w:rsidR="00BB7514" w:rsidRDefault="00BB7514" w:rsidP="0039667F">
      <w:pPr>
        <w:jc w:val="center"/>
      </w:pPr>
      <w:r>
        <w:rPr>
          <w:noProof/>
        </w:rPr>
        <w:lastRenderedPageBreak/>
        <w:drawing>
          <wp:inline distT="0" distB="0" distL="0" distR="0" wp14:anchorId="0027E357" wp14:editId="1B6B9349">
            <wp:extent cx="5252314" cy="2955845"/>
            <wp:effectExtent l="0" t="0" r="5715" b="0"/>
            <wp:docPr id="1584366169" name="Picture 17" descr="Screenshot of Excel with PivotTable results for Sum of Quantity. The 2D Clustered Column of results is shown below th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66169" name="Picture 17" descr="Screenshot of Excel with PivotTable results for Sum of Quantity. The 2D Clustered Column of results is shown below the dat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9837" cy="2971334"/>
                    </a:xfrm>
                    <a:prstGeom prst="rect">
                      <a:avLst/>
                    </a:prstGeom>
                    <a:noFill/>
                  </pic:spPr>
                </pic:pic>
              </a:graphicData>
            </a:graphic>
          </wp:inline>
        </w:drawing>
      </w:r>
    </w:p>
    <w:p w14:paraId="027A268A" w14:textId="77777777" w:rsidR="00144858" w:rsidRDefault="00144858" w:rsidP="00A64019"/>
    <w:p w14:paraId="4D73ED27" w14:textId="0101BC7C" w:rsidR="00144858" w:rsidRDefault="00144858" w:rsidP="00144858">
      <w:pPr>
        <w:pStyle w:val="Numberlist"/>
      </w:pPr>
      <w:r>
        <w:t>How many units were shipped each year? Plot a suitable chart. Briefly describe the trend over time from 2011 to 2014.</w:t>
      </w:r>
      <w:r w:rsidR="0039667F">
        <w:t xml:space="preserve"> </w:t>
      </w:r>
      <w:r>
        <w:t>PivotTables can perform date aggregation by Year, Month, Day</w:t>
      </w:r>
      <w:r w:rsidR="00C61175">
        <w:t>, for example.</w:t>
      </w:r>
      <w:r>
        <w:t xml:space="preserve"> Right-click somewhere inside a date column of a PivotTable and select Group</w:t>
      </w:r>
      <w:r w:rsidR="00C61175">
        <w:t>.</w:t>
      </w:r>
    </w:p>
    <w:p w14:paraId="2A215DFA" w14:textId="29719B27" w:rsidR="00125AED" w:rsidRDefault="00125AED" w:rsidP="00C61175">
      <w:pPr>
        <w:jc w:val="center"/>
      </w:pPr>
      <w:r>
        <w:rPr>
          <w:noProof/>
        </w:rPr>
        <w:drawing>
          <wp:inline distT="0" distB="0" distL="0" distR="0" wp14:anchorId="47A108B6" wp14:editId="0EC2B30C">
            <wp:extent cx="4450715" cy="2505710"/>
            <wp:effectExtent l="0" t="0" r="6985" b="8890"/>
            <wp:docPr id="2006077547" name="Picture 18" descr="Screenshot of Excel with PivotTable grouped results for Sum of Quantity. The grouping dialog box is open showing grouping options with start and end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77547" name="Picture 18" descr="Screenshot of Excel with PivotTable grouped results for Sum of Quantity. The grouping dialog box is open showing grouping options with start and end dat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50715" cy="2505710"/>
                    </a:xfrm>
                    <a:prstGeom prst="rect">
                      <a:avLst/>
                    </a:prstGeom>
                    <a:noFill/>
                  </pic:spPr>
                </pic:pic>
              </a:graphicData>
            </a:graphic>
          </wp:inline>
        </w:drawing>
      </w:r>
    </w:p>
    <w:p w14:paraId="43DA52F0" w14:textId="152CE5BC" w:rsidR="0049601A" w:rsidRDefault="0049601A" w:rsidP="00C61175">
      <w:pPr>
        <w:jc w:val="center"/>
      </w:pPr>
      <w:r>
        <w:rPr>
          <w:noProof/>
        </w:rPr>
        <w:drawing>
          <wp:inline distT="0" distB="0" distL="0" distR="0" wp14:anchorId="5B1DCBBC" wp14:editId="10144F04">
            <wp:extent cx="2133600" cy="1688465"/>
            <wp:effectExtent l="0" t="0" r="0" b="6985"/>
            <wp:docPr id="481649685" name="Picture 19" descr="PivotTable with results for the grouping query, with sum of quantity shown for 2011 to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49685" name="Picture 19" descr="PivotTable with results for the grouping query, with sum of quantity shown for 2011 to 20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33600" cy="1688465"/>
                    </a:xfrm>
                    <a:prstGeom prst="rect">
                      <a:avLst/>
                    </a:prstGeom>
                    <a:noFill/>
                  </pic:spPr>
                </pic:pic>
              </a:graphicData>
            </a:graphic>
          </wp:inline>
        </w:drawing>
      </w:r>
    </w:p>
    <w:p w14:paraId="69AF689C" w14:textId="07780939" w:rsidR="008207AE" w:rsidRDefault="008207AE" w:rsidP="008207AE">
      <w:pPr>
        <w:pStyle w:val="Heading2"/>
        <w:numPr>
          <w:ilvl w:val="0"/>
          <w:numId w:val="0"/>
        </w:numPr>
        <w:ind w:left="1134" w:hanging="1134"/>
      </w:pPr>
      <w:r>
        <w:lastRenderedPageBreak/>
        <w:t>Part 4</w:t>
      </w:r>
      <w:r w:rsidR="00C61175">
        <w:t>:</w:t>
      </w:r>
      <w:r>
        <w:t xml:space="preserve"> Clean the Product Table</w:t>
      </w:r>
    </w:p>
    <w:p w14:paraId="20C2CA90" w14:textId="0E348E28" w:rsidR="008207AE" w:rsidRDefault="008207AE" w:rsidP="00C61175">
      <w:pPr>
        <w:pStyle w:val="Numberlist"/>
        <w:numPr>
          <w:ilvl w:val="0"/>
          <w:numId w:val="24"/>
        </w:numPr>
      </w:pPr>
      <w:r>
        <w:t xml:space="preserve">Import this file. Name the table </w:t>
      </w:r>
      <w:r w:rsidR="00C61175">
        <w:t>‘</w:t>
      </w:r>
      <w:r>
        <w:t>Product</w:t>
      </w:r>
      <w:r w:rsidR="00C61175">
        <w:t>’</w:t>
      </w:r>
      <w:r>
        <w:t>.</w:t>
      </w:r>
    </w:p>
    <w:p w14:paraId="374E53A4" w14:textId="41D12BB3" w:rsidR="00755C79" w:rsidRDefault="00755C79" w:rsidP="00C61175">
      <w:pPr>
        <w:jc w:val="center"/>
      </w:pPr>
      <w:r>
        <w:rPr>
          <w:noProof/>
        </w:rPr>
        <w:drawing>
          <wp:inline distT="0" distB="0" distL="0" distR="0" wp14:anchorId="3228445D" wp14:editId="32D12665">
            <wp:extent cx="4029710" cy="2310765"/>
            <wp:effectExtent l="0" t="0" r="8890" b="0"/>
            <wp:docPr id="1246760904" name="Picture 20" descr="Power Query Editor import screen shown with dialog box for fil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60904" name="Picture 20" descr="Power Query Editor import screen shown with dialog box for file selec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29710" cy="2310765"/>
                    </a:xfrm>
                    <a:prstGeom prst="rect">
                      <a:avLst/>
                    </a:prstGeom>
                    <a:noFill/>
                  </pic:spPr>
                </pic:pic>
              </a:graphicData>
            </a:graphic>
          </wp:inline>
        </w:drawing>
      </w:r>
    </w:p>
    <w:p w14:paraId="3FC359B9" w14:textId="77777777" w:rsidR="00C61175" w:rsidRDefault="00C61175" w:rsidP="00C61175">
      <w:pPr>
        <w:pStyle w:val="Numberlist"/>
        <w:numPr>
          <w:ilvl w:val="0"/>
          <w:numId w:val="0"/>
        </w:numPr>
        <w:ind w:left="851"/>
      </w:pPr>
    </w:p>
    <w:p w14:paraId="32763397" w14:textId="3FEE9B29" w:rsidR="00D15E91" w:rsidRDefault="00D15E91" w:rsidP="00C61175">
      <w:pPr>
        <w:pStyle w:val="Numberlist"/>
        <w:numPr>
          <w:ilvl w:val="0"/>
          <w:numId w:val="0"/>
        </w:numPr>
        <w:ind w:left="851"/>
      </w:pPr>
      <w:r w:rsidRPr="00D15E91">
        <w:t>The first row will have to be promoted as header (Use First Row as Header under the Tab Home)</w:t>
      </w:r>
      <w:r w:rsidR="00C61175">
        <w:t>.</w:t>
      </w:r>
    </w:p>
    <w:p w14:paraId="6F8C085A" w14:textId="32900903" w:rsidR="00CF33C4" w:rsidRDefault="00CF33C4" w:rsidP="00C61175">
      <w:pPr>
        <w:jc w:val="center"/>
      </w:pPr>
      <w:r>
        <w:rPr>
          <w:noProof/>
        </w:rPr>
        <w:drawing>
          <wp:inline distT="0" distB="0" distL="0" distR="0" wp14:anchorId="51D41482" wp14:editId="2B396F6F">
            <wp:extent cx="4017645" cy="2329180"/>
            <wp:effectExtent l="0" t="0" r="1905" b="0"/>
            <wp:docPr id="592524422" name="Picture 21" descr="Power Query Editor screen with product table selected and Query Setting panel open and Column 1 ProductID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4422" name="Picture 21" descr="Power Query Editor screen with product table selected and Query Setting panel open and Column 1 ProductID selec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17645" cy="2329180"/>
                    </a:xfrm>
                    <a:prstGeom prst="rect">
                      <a:avLst/>
                    </a:prstGeom>
                    <a:noFill/>
                  </pic:spPr>
                </pic:pic>
              </a:graphicData>
            </a:graphic>
          </wp:inline>
        </w:drawing>
      </w:r>
    </w:p>
    <w:p w14:paraId="2E1D1D97" w14:textId="77777777" w:rsidR="00C61175" w:rsidRDefault="00C61175" w:rsidP="00C61175">
      <w:pPr>
        <w:jc w:val="center"/>
      </w:pPr>
    </w:p>
    <w:p w14:paraId="75849DEC" w14:textId="3FD9588D" w:rsidR="00080A08" w:rsidRDefault="00080A08" w:rsidP="00C61175">
      <w:pPr>
        <w:pStyle w:val="Numberlist"/>
      </w:pPr>
      <w:r w:rsidRPr="00080A08">
        <w:t>The [SalePrice] and [CostPrice] columns need to be converted to a numeric type (Currency is a suitable type). Perform this conversion.</w:t>
      </w:r>
    </w:p>
    <w:p w14:paraId="5A2403DD" w14:textId="1D93304D" w:rsidR="006F7738" w:rsidRDefault="006F7738" w:rsidP="00C61175">
      <w:pPr>
        <w:jc w:val="center"/>
      </w:pPr>
      <w:r>
        <w:rPr>
          <w:noProof/>
        </w:rPr>
        <w:lastRenderedPageBreak/>
        <w:drawing>
          <wp:inline distT="0" distB="0" distL="0" distR="0" wp14:anchorId="6887BF7B" wp14:editId="10B16C93">
            <wp:extent cx="3602990" cy="2097405"/>
            <wp:effectExtent l="0" t="0" r="0" b="0"/>
            <wp:docPr id="1141761026" name="Picture 22" descr="Power Query Editor screen, SalePrice column open and Currency selected in the drop dow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61026" name="Picture 22" descr="Power Query Editor screen, SalePrice column open and Currency selected in the drop down menu."/>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02990" cy="2097405"/>
                    </a:xfrm>
                    <a:prstGeom prst="rect">
                      <a:avLst/>
                    </a:prstGeom>
                    <a:noFill/>
                  </pic:spPr>
                </pic:pic>
              </a:graphicData>
            </a:graphic>
          </wp:inline>
        </w:drawing>
      </w:r>
    </w:p>
    <w:p w14:paraId="492ADE70" w14:textId="77777777" w:rsidR="00D763F8" w:rsidRDefault="00D763F8" w:rsidP="008207AE"/>
    <w:p w14:paraId="7C00B872" w14:textId="7463BF07" w:rsidR="00D763F8" w:rsidRDefault="00D763F8" w:rsidP="00C61175">
      <w:pPr>
        <w:pStyle w:val="Numberlist"/>
        <w:numPr>
          <w:ilvl w:val="0"/>
          <w:numId w:val="0"/>
        </w:numPr>
        <w:ind w:left="851"/>
      </w:pPr>
      <w:r w:rsidRPr="00D763F8">
        <w:t xml:space="preserve">Literal </w:t>
      </w:r>
      <w:r w:rsidR="00C61175">
        <w:t>‘</w:t>
      </w:r>
      <w:r w:rsidRPr="00D763F8">
        <w:t>$</w:t>
      </w:r>
      <w:r w:rsidR="00C61175">
        <w:t>’</w:t>
      </w:r>
      <w:r w:rsidRPr="00D763F8">
        <w:t xml:space="preserve"> character prevented conversion to a numeric type. Solution: replace </w:t>
      </w:r>
      <w:r w:rsidR="00C61175">
        <w:t>‘</w:t>
      </w:r>
      <w:r w:rsidRPr="00D763F8">
        <w:t>$</w:t>
      </w:r>
      <w:r w:rsidR="00C61175">
        <w:t>’</w:t>
      </w:r>
      <w:r w:rsidRPr="00D763F8">
        <w:t xml:space="preserve"> with </w:t>
      </w:r>
      <w:r w:rsidR="0069034B">
        <w:t>‘ ’</w:t>
      </w:r>
      <w:r w:rsidRPr="00D763F8">
        <w:t xml:space="preserve">, </w:t>
      </w:r>
      <w:r w:rsidR="0069034B">
        <w:t>(</w:t>
      </w:r>
      <w:r w:rsidRPr="00D763F8">
        <w:t xml:space="preserve">remove the </w:t>
      </w:r>
      <w:r w:rsidR="0069034B">
        <w:t>‘</w:t>
      </w:r>
      <w:r w:rsidRPr="00D763F8">
        <w:t>$</w:t>
      </w:r>
      <w:r w:rsidR="0069034B">
        <w:t>’</w:t>
      </w:r>
      <w:r w:rsidRPr="00D763F8">
        <w:t xml:space="preserve"> symbol</w:t>
      </w:r>
      <w:r w:rsidR="0069034B">
        <w:t>)</w:t>
      </w:r>
      <w:r w:rsidRPr="00D763F8">
        <w:t>.</w:t>
      </w:r>
    </w:p>
    <w:p w14:paraId="46982717" w14:textId="13B0D49F" w:rsidR="00E55A6C" w:rsidRDefault="00E55A6C" w:rsidP="00C61175">
      <w:pPr>
        <w:jc w:val="center"/>
      </w:pPr>
      <w:r>
        <w:rPr>
          <w:noProof/>
        </w:rPr>
        <w:drawing>
          <wp:inline distT="0" distB="0" distL="0" distR="0" wp14:anchorId="379A9E8D" wp14:editId="6A8BA184">
            <wp:extent cx="4304030" cy="2517775"/>
            <wp:effectExtent l="0" t="0" r="1270" b="0"/>
            <wp:docPr id="48137581" name="Picture 23" descr="Power Query Editor screen with the Replace Values dialog box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7581" name="Picture 23" descr="Power Query Editor screen with the Replace Values dialog box ope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04030" cy="2517775"/>
                    </a:xfrm>
                    <a:prstGeom prst="rect">
                      <a:avLst/>
                    </a:prstGeom>
                    <a:noFill/>
                  </pic:spPr>
                </pic:pic>
              </a:graphicData>
            </a:graphic>
          </wp:inline>
        </w:drawing>
      </w:r>
    </w:p>
    <w:p w14:paraId="6BB8BD84" w14:textId="77777777" w:rsidR="00CB2E10" w:rsidRDefault="00CB2E10" w:rsidP="008207AE"/>
    <w:p w14:paraId="31D143CA" w14:textId="3EE2FA4E" w:rsidR="00CB2E10" w:rsidRDefault="00CB2E10" w:rsidP="0069034B">
      <w:pPr>
        <w:pStyle w:val="Numberlist"/>
        <w:numPr>
          <w:ilvl w:val="0"/>
          <w:numId w:val="0"/>
        </w:numPr>
        <w:ind w:left="851"/>
      </w:pPr>
      <w:r w:rsidRPr="00CB2E10">
        <w:t>After this change the conversion to currency can be performed.</w:t>
      </w:r>
    </w:p>
    <w:p w14:paraId="361F39F2" w14:textId="621727F7" w:rsidR="00651690" w:rsidRDefault="00651690" w:rsidP="00C61175">
      <w:pPr>
        <w:jc w:val="center"/>
      </w:pPr>
      <w:r>
        <w:rPr>
          <w:noProof/>
        </w:rPr>
        <w:drawing>
          <wp:inline distT="0" distB="0" distL="0" distR="0" wp14:anchorId="5610C881" wp14:editId="42F0762E">
            <wp:extent cx="4352925" cy="2505710"/>
            <wp:effectExtent l="0" t="0" r="9525" b="8890"/>
            <wp:docPr id="1490571566" name="Picture 24" descr="Power Query Editor screen, CostPrice column open and Currency selected in the drop dow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71566" name="Picture 24" descr="Power Query Editor screen, CostPrice column open and Currency selected in the drop down menu."/>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2925" cy="2505710"/>
                    </a:xfrm>
                    <a:prstGeom prst="rect">
                      <a:avLst/>
                    </a:prstGeom>
                    <a:noFill/>
                  </pic:spPr>
                </pic:pic>
              </a:graphicData>
            </a:graphic>
          </wp:inline>
        </w:drawing>
      </w:r>
    </w:p>
    <w:p w14:paraId="5D097F81" w14:textId="2A98371A" w:rsidR="006E7E95" w:rsidRDefault="006E7E95" w:rsidP="0069034B">
      <w:pPr>
        <w:pStyle w:val="Numberlist"/>
      </w:pPr>
      <w:r w:rsidRPr="006E7E95">
        <w:lastRenderedPageBreak/>
        <w:t xml:space="preserve">Create a new column, [Markup], calculated as [SalePrice] – [CostPrice]. Round this column to </w:t>
      </w:r>
      <w:r w:rsidR="0069034B">
        <w:t>two</w:t>
      </w:r>
      <w:r w:rsidRPr="006E7E95">
        <w:t xml:space="preserve"> decimal places to eliminate minor rounding errors by converting it to an appropriate type.</w:t>
      </w:r>
    </w:p>
    <w:p w14:paraId="5AFF5185" w14:textId="772DE708" w:rsidR="00395F5B" w:rsidRDefault="00395F5B" w:rsidP="00C61175">
      <w:pPr>
        <w:jc w:val="center"/>
      </w:pPr>
      <w:r>
        <w:rPr>
          <w:noProof/>
        </w:rPr>
        <w:drawing>
          <wp:inline distT="0" distB="0" distL="0" distR="0" wp14:anchorId="351CE3A0" wp14:editId="1B41C29B">
            <wp:extent cx="3444240" cy="1975485"/>
            <wp:effectExtent l="0" t="0" r="3810" b="5715"/>
            <wp:docPr id="2074296862" name="Picture 25" descr="Power Query Editor screen, with the Custom Column dialog box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96862" name="Picture 25" descr="Power Query Editor screen, with the Custom Column dialog box ope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44240" cy="1975485"/>
                    </a:xfrm>
                    <a:prstGeom prst="rect">
                      <a:avLst/>
                    </a:prstGeom>
                    <a:noFill/>
                  </pic:spPr>
                </pic:pic>
              </a:graphicData>
            </a:graphic>
          </wp:inline>
        </w:drawing>
      </w:r>
    </w:p>
    <w:p w14:paraId="3594FC9E" w14:textId="59304B00" w:rsidR="00F81B0B" w:rsidRDefault="00F81B0B" w:rsidP="00C61175">
      <w:pPr>
        <w:jc w:val="center"/>
      </w:pPr>
      <w:r>
        <w:rPr>
          <w:noProof/>
        </w:rPr>
        <w:drawing>
          <wp:inline distT="0" distB="0" distL="0" distR="0" wp14:anchorId="747C9E95" wp14:editId="38F7A144">
            <wp:extent cx="3560445" cy="2036445"/>
            <wp:effectExtent l="0" t="0" r="1905" b="1905"/>
            <wp:docPr id="1167742366" name="Picture 26" descr="Power Query Editor screen, with the new Markup column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42366" name="Picture 26" descr="Power Query Editor screen, with the new Markup column show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60445" cy="2036445"/>
                    </a:xfrm>
                    <a:prstGeom prst="rect">
                      <a:avLst/>
                    </a:prstGeom>
                    <a:noFill/>
                  </pic:spPr>
                </pic:pic>
              </a:graphicData>
            </a:graphic>
          </wp:inline>
        </w:drawing>
      </w:r>
    </w:p>
    <w:p w14:paraId="083AD994" w14:textId="77777777" w:rsidR="00701AF0" w:rsidRDefault="00701AF0" w:rsidP="006E7E95"/>
    <w:p w14:paraId="72B3E427" w14:textId="43027A1B" w:rsidR="00701AF0" w:rsidRDefault="00701AF0" w:rsidP="00701AF0">
      <w:pPr>
        <w:pStyle w:val="Numberlist"/>
      </w:pPr>
      <w:r>
        <w:t>Create a new column, [MarkupPercent], which expresses [Markup] as a fraction of [CostPrice]. A [MarkupPercent] of 0 (or 0%) means that [SalePrice] is equal to [CostPrice]. A [MarkupPercent] of 1 (or 100%) means that [SalePrice] is double [CostPrice]. Convert [MarkupPercent] to a</w:t>
      </w:r>
      <w:r w:rsidR="0069034B">
        <w:t xml:space="preserve"> </w:t>
      </w:r>
      <w:r>
        <w:t>suitable numeric type. It is not necessary to round this column.</w:t>
      </w:r>
    </w:p>
    <w:p w14:paraId="13541044" w14:textId="02C403AD" w:rsidR="00BA60BE" w:rsidRDefault="00BA60BE" w:rsidP="00C61175">
      <w:pPr>
        <w:jc w:val="center"/>
      </w:pPr>
      <w:r>
        <w:rPr>
          <w:noProof/>
        </w:rPr>
        <w:lastRenderedPageBreak/>
        <w:drawing>
          <wp:inline distT="0" distB="0" distL="0" distR="0" wp14:anchorId="066BCA9C" wp14:editId="66FBB712">
            <wp:extent cx="3706495" cy="2127885"/>
            <wp:effectExtent l="0" t="0" r="8255" b="5715"/>
            <wp:docPr id="8459390" name="Picture 27" descr="Power Query Editor screen, with the Custom Column dialog box open showing Markup divided by Cost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390" name="Picture 27" descr="Power Query Editor screen, with the Custom Column dialog box open showing Markup divided by CostPric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06495" cy="2127885"/>
                    </a:xfrm>
                    <a:prstGeom prst="rect">
                      <a:avLst/>
                    </a:prstGeom>
                    <a:noFill/>
                  </pic:spPr>
                </pic:pic>
              </a:graphicData>
            </a:graphic>
          </wp:inline>
        </w:drawing>
      </w:r>
    </w:p>
    <w:p w14:paraId="1EB47854" w14:textId="0421C79D" w:rsidR="00DF0284" w:rsidRDefault="00DF0284" w:rsidP="00C61175">
      <w:pPr>
        <w:jc w:val="center"/>
      </w:pPr>
      <w:r>
        <w:rPr>
          <w:noProof/>
        </w:rPr>
        <w:drawing>
          <wp:inline distT="0" distB="0" distL="0" distR="0" wp14:anchorId="15AAB1A1" wp14:editId="0D4F72BA">
            <wp:extent cx="3602990" cy="2097405"/>
            <wp:effectExtent l="0" t="0" r="0" b="0"/>
            <wp:docPr id="765965743" name="Picture 28" descr="Power Query Editor screen, with the new Custom column shown with markup perce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65743" name="Picture 28" descr="Power Query Editor screen, with the new Custom column shown with markup percentag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02990" cy="2097405"/>
                    </a:xfrm>
                    <a:prstGeom prst="rect">
                      <a:avLst/>
                    </a:prstGeom>
                    <a:noFill/>
                  </pic:spPr>
                </pic:pic>
              </a:graphicData>
            </a:graphic>
          </wp:inline>
        </w:drawing>
      </w:r>
    </w:p>
    <w:p w14:paraId="7B0747AF" w14:textId="77777777" w:rsidR="00C43F8A" w:rsidRDefault="00C43F8A" w:rsidP="00701AF0"/>
    <w:p w14:paraId="3688F1DE" w14:textId="02946253" w:rsidR="00C43F8A" w:rsidRDefault="00C43F8A" w:rsidP="00C43F8A">
      <w:pPr>
        <w:pStyle w:val="Heading2"/>
        <w:numPr>
          <w:ilvl w:val="0"/>
          <w:numId w:val="0"/>
        </w:numPr>
        <w:ind w:left="1134" w:hanging="1134"/>
      </w:pPr>
      <w:r>
        <w:t>Part 5</w:t>
      </w:r>
      <w:r w:rsidR="0069034B">
        <w:t>:</w:t>
      </w:r>
      <w:r>
        <w:t xml:space="preserve"> Analysis</w:t>
      </w:r>
    </w:p>
    <w:p w14:paraId="3AA647C4" w14:textId="4F3FD594" w:rsidR="00C43F8A" w:rsidRPr="006E7E95" w:rsidRDefault="00C43F8A" w:rsidP="00C43F8A">
      <w:pPr>
        <w:pStyle w:val="Numberlist"/>
        <w:numPr>
          <w:ilvl w:val="0"/>
          <w:numId w:val="25"/>
        </w:numPr>
      </w:pPr>
      <w:r>
        <w:t>What are the mean, median</w:t>
      </w:r>
      <w:r w:rsidR="0069034B">
        <w:t>,</w:t>
      </w:r>
      <w:r>
        <w:t xml:space="preserve"> and mode of [Markup] (in $)?</w:t>
      </w:r>
      <w:r w:rsidR="0069034B">
        <w:t xml:space="preserve"> </w:t>
      </w:r>
      <w:r>
        <w:t>Use the Excel formulas median(), MODE.SNGL(), average() to estimate those values</w:t>
      </w:r>
      <w:r w:rsidR="0069034B">
        <w:t>.</w:t>
      </w:r>
    </w:p>
    <w:p w14:paraId="6A024B3B" w14:textId="57B4BA90" w:rsidR="000F211E" w:rsidRDefault="000F211E" w:rsidP="00C61175">
      <w:pPr>
        <w:jc w:val="center"/>
      </w:pPr>
      <w:r>
        <w:rPr>
          <w:noProof/>
        </w:rPr>
        <w:drawing>
          <wp:inline distT="0" distB="0" distL="0" distR="0" wp14:anchorId="44945EF5" wp14:editId="46BB4646">
            <wp:extent cx="3103245" cy="1755775"/>
            <wp:effectExtent l="0" t="0" r="1905" b="0"/>
            <wp:docPr id="104496732" name="Picture 29" descr="Excel screenshot showing the median, mode and average results in dollars for the markup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6732" name="Picture 29" descr="Excel screenshot showing the median, mode and average results in dollars for the markup colum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03245" cy="1755775"/>
                    </a:xfrm>
                    <a:prstGeom prst="rect">
                      <a:avLst/>
                    </a:prstGeom>
                    <a:noFill/>
                  </pic:spPr>
                </pic:pic>
              </a:graphicData>
            </a:graphic>
          </wp:inline>
        </w:drawing>
      </w:r>
    </w:p>
    <w:p w14:paraId="4B2FD095" w14:textId="77777777" w:rsidR="00663D35" w:rsidRDefault="00663D35" w:rsidP="008207AE"/>
    <w:p w14:paraId="37624681" w14:textId="55DF3D6A" w:rsidR="00663D35" w:rsidRDefault="00663D35" w:rsidP="00663D35">
      <w:pPr>
        <w:pStyle w:val="Numberlist"/>
      </w:pPr>
      <w:r>
        <w:t>Which product has the highest [Markup]? There are no ties. Apply appropriate number formatting.</w:t>
      </w:r>
      <w:r w:rsidR="0069034B">
        <w:t xml:space="preserve"> </w:t>
      </w:r>
      <w:r>
        <w:t>The first step requires to determine the highest Markup value. You can use the Excel function Max().</w:t>
      </w:r>
    </w:p>
    <w:p w14:paraId="2226A829" w14:textId="16DEAE7A" w:rsidR="00C41BA7" w:rsidRDefault="00C41BA7" w:rsidP="00C61175">
      <w:pPr>
        <w:jc w:val="center"/>
      </w:pPr>
      <w:r>
        <w:rPr>
          <w:noProof/>
        </w:rPr>
        <w:lastRenderedPageBreak/>
        <w:drawing>
          <wp:inline distT="0" distB="0" distL="0" distR="0" wp14:anchorId="707F2182" wp14:editId="7CB9E9DE">
            <wp:extent cx="3773805" cy="2133600"/>
            <wp:effectExtent l="0" t="0" r="0" b="0"/>
            <wp:docPr id="1265873888" name="Picture 30" descr="Excel screenshot showing the MAX function being used to determine minimum mar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73888" name="Picture 30" descr="Excel screenshot showing the MAX function being used to determine minimum marku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73805" cy="2133600"/>
                    </a:xfrm>
                    <a:prstGeom prst="rect">
                      <a:avLst/>
                    </a:prstGeom>
                    <a:noFill/>
                  </pic:spPr>
                </pic:pic>
              </a:graphicData>
            </a:graphic>
          </wp:inline>
        </w:drawing>
      </w:r>
    </w:p>
    <w:p w14:paraId="49BFB138" w14:textId="77777777" w:rsidR="007241E5" w:rsidRDefault="007241E5" w:rsidP="00663D35"/>
    <w:p w14:paraId="35615129" w14:textId="762DF3B6" w:rsidR="007241E5" w:rsidRDefault="007241E5" w:rsidP="0069034B">
      <w:pPr>
        <w:pStyle w:val="Numberlist"/>
        <w:numPr>
          <w:ilvl w:val="0"/>
          <w:numId w:val="0"/>
        </w:numPr>
        <w:ind w:left="851"/>
      </w:pPr>
      <w:r w:rsidRPr="007241E5">
        <w:t>Secondly</w:t>
      </w:r>
      <w:r w:rsidR="0069034B">
        <w:t>,</w:t>
      </w:r>
      <w:r w:rsidRPr="007241E5">
        <w:t xml:space="preserve"> you will have to find the corresponding product using the Xlookup () function.</w:t>
      </w:r>
    </w:p>
    <w:p w14:paraId="50ABB634" w14:textId="622913D0" w:rsidR="003810D2" w:rsidRDefault="003810D2" w:rsidP="00C61175">
      <w:pPr>
        <w:jc w:val="center"/>
      </w:pPr>
      <w:r>
        <w:rPr>
          <w:noProof/>
        </w:rPr>
        <w:drawing>
          <wp:inline distT="0" distB="0" distL="0" distR="0" wp14:anchorId="6C01A5A2" wp14:editId="01E5C5B8">
            <wp:extent cx="3651885" cy="2066925"/>
            <wp:effectExtent l="0" t="0" r="5715" b="9525"/>
            <wp:docPr id="44741214" name="Picture 31" descr="Excel screenshot showing the use of the XLOOKUP function to find the product with the highest mar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1214" name="Picture 31" descr="Excel screenshot showing the use of the XLOOKUP function to find the product with the highest marku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51885" cy="2066925"/>
                    </a:xfrm>
                    <a:prstGeom prst="rect">
                      <a:avLst/>
                    </a:prstGeom>
                    <a:noFill/>
                  </pic:spPr>
                </pic:pic>
              </a:graphicData>
            </a:graphic>
          </wp:inline>
        </w:drawing>
      </w:r>
    </w:p>
    <w:p w14:paraId="76639178" w14:textId="77777777" w:rsidR="00A95294" w:rsidRDefault="00A95294" w:rsidP="00663D35"/>
    <w:p w14:paraId="306D53F3" w14:textId="477486E5" w:rsidR="00A95294" w:rsidRDefault="00A95294" w:rsidP="00A95294">
      <w:pPr>
        <w:pStyle w:val="Numberlist"/>
      </w:pPr>
      <w:r>
        <w:t>Which product has the highest [MarkupPercent]? (There are no ties.)</w:t>
      </w:r>
      <w:r w:rsidR="0069034B">
        <w:t xml:space="preserve"> </w:t>
      </w:r>
      <w:r>
        <w:t>The steps to implement are the same as for the previous question. You only need to change the column of reference.</w:t>
      </w:r>
    </w:p>
    <w:p w14:paraId="35D12298" w14:textId="42EE8DA0" w:rsidR="00871E7C" w:rsidRDefault="00871E7C" w:rsidP="00C61175">
      <w:pPr>
        <w:jc w:val="center"/>
      </w:pPr>
      <w:r>
        <w:rPr>
          <w:noProof/>
        </w:rPr>
        <w:drawing>
          <wp:inline distT="0" distB="0" distL="0" distR="0" wp14:anchorId="42A7E8FD" wp14:editId="485336E0">
            <wp:extent cx="3963035" cy="2243455"/>
            <wp:effectExtent l="0" t="0" r="0" b="4445"/>
            <wp:docPr id="561109640" name="Picture 32" descr="Excel screenshot showing the highest markup percentage and the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9640" name="Picture 32" descr="Excel screenshot showing the highest markup percentage and the produ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63035" cy="2243455"/>
                    </a:xfrm>
                    <a:prstGeom prst="rect">
                      <a:avLst/>
                    </a:prstGeom>
                    <a:noFill/>
                  </pic:spPr>
                </pic:pic>
              </a:graphicData>
            </a:graphic>
          </wp:inline>
        </w:drawing>
      </w:r>
    </w:p>
    <w:p w14:paraId="6F4B4ACF" w14:textId="60956E99" w:rsidR="00EB6019" w:rsidRDefault="00EB6019" w:rsidP="00EB6019">
      <w:pPr>
        <w:pStyle w:val="Numberlist"/>
      </w:pPr>
      <w:r>
        <w:lastRenderedPageBreak/>
        <w:t>What is the lowest [Markup], and how many products share it?</w:t>
      </w:r>
      <w:r w:rsidR="0069034B">
        <w:t xml:space="preserve"> </w:t>
      </w:r>
      <w:r>
        <w:t>Use the Excel function min() to determine the lowest Markup, and the function countif() to determine the number of products having the lowest Markup.</w:t>
      </w:r>
    </w:p>
    <w:p w14:paraId="0B278EA1" w14:textId="6D5ECB5B" w:rsidR="00317AE6" w:rsidRDefault="00317AE6" w:rsidP="00C61175">
      <w:pPr>
        <w:jc w:val="center"/>
      </w:pPr>
      <w:r>
        <w:rPr>
          <w:noProof/>
        </w:rPr>
        <w:drawing>
          <wp:inline distT="0" distB="0" distL="0" distR="0" wp14:anchorId="572D95E0" wp14:editId="62B7A57E">
            <wp:extent cx="4346575" cy="2468880"/>
            <wp:effectExtent l="0" t="0" r="0" b="7620"/>
            <wp:docPr id="1919239613" name="Picture 33" descr="Excel screenshot showing the MIN function to find the lowest markup perce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39613" name="Picture 33" descr="Excel screenshot showing the MIN function to find the lowest markup percent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46575" cy="2468880"/>
                    </a:xfrm>
                    <a:prstGeom prst="rect">
                      <a:avLst/>
                    </a:prstGeom>
                    <a:noFill/>
                  </pic:spPr>
                </pic:pic>
              </a:graphicData>
            </a:graphic>
          </wp:inline>
        </w:drawing>
      </w:r>
    </w:p>
    <w:p w14:paraId="35A1D45A" w14:textId="77777777" w:rsidR="00317AE6" w:rsidRDefault="00317AE6" w:rsidP="00EB6019"/>
    <w:p w14:paraId="799B7F1B" w14:textId="38F9A2FA" w:rsidR="00EB01FE" w:rsidRDefault="00EB01FE" w:rsidP="00EB01FE">
      <w:pPr>
        <w:pStyle w:val="Numberlist"/>
      </w:pPr>
      <w:r>
        <w:t>Find the mean [Markup] and mean [MarkupPercent] by [Category]. Plot one or more suitable charts.</w:t>
      </w:r>
      <w:r w:rsidR="0069034B">
        <w:t xml:space="preserve"> </w:t>
      </w:r>
      <w:r>
        <w:t>Which [Category] has the highest mean [Markup]? Which [Category] has the highest mean [MarkupPercent]?</w:t>
      </w:r>
      <w:r w:rsidR="0069034B">
        <w:t xml:space="preserve"> </w:t>
      </w:r>
      <w:r>
        <w:t>A Pivot Table can help you in answering such a question in straightforward way.</w:t>
      </w:r>
    </w:p>
    <w:p w14:paraId="1C6170B5" w14:textId="0F225A3D" w:rsidR="00EB01FE" w:rsidRDefault="00311E46" w:rsidP="00C61175">
      <w:pPr>
        <w:jc w:val="center"/>
      </w:pPr>
      <w:r>
        <w:rPr>
          <w:noProof/>
        </w:rPr>
        <w:drawing>
          <wp:inline distT="0" distB="0" distL="0" distR="0" wp14:anchorId="2285AB4E" wp14:editId="79E5B2BB">
            <wp:extent cx="4243070" cy="2407920"/>
            <wp:effectExtent l="0" t="0" r="5080" b="0"/>
            <wp:docPr id="757072044" name="Picture 34" descr="Excel screenshot showing the plot of the mean markup and mean markup perce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72044" name="Picture 34" descr="Excel screenshot showing the plot of the mean markup and mean markup percent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43070" cy="2407920"/>
                    </a:xfrm>
                    <a:prstGeom prst="rect">
                      <a:avLst/>
                    </a:prstGeom>
                    <a:noFill/>
                  </pic:spPr>
                </pic:pic>
              </a:graphicData>
            </a:graphic>
          </wp:inline>
        </w:drawing>
      </w:r>
    </w:p>
    <w:p w14:paraId="49F798DF" w14:textId="77777777" w:rsidR="000F7792" w:rsidRDefault="000F7792" w:rsidP="00663D35"/>
    <w:p w14:paraId="2123D843" w14:textId="7DBE630A" w:rsidR="007C524C" w:rsidRDefault="007C524C" w:rsidP="007C524C">
      <w:pPr>
        <w:pStyle w:val="Heading1"/>
        <w:numPr>
          <w:ilvl w:val="0"/>
          <w:numId w:val="0"/>
        </w:numPr>
        <w:ind w:left="1134" w:hanging="1134"/>
      </w:pPr>
      <w:r>
        <w:lastRenderedPageBreak/>
        <w:t>Activity</w:t>
      </w:r>
      <w:r w:rsidR="0069034B">
        <w:t>: S</w:t>
      </w:r>
      <w:r>
        <w:t xml:space="preserve">cenario </w:t>
      </w:r>
      <w:r w:rsidR="0069034B">
        <w:t>d</w:t>
      </w:r>
      <w:r>
        <w:t xml:space="preserve">emonstration </w:t>
      </w:r>
      <w:r w:rsidR="0069034B">
        <w:t>p</w:t>
      </w:r>
      <w:r>
        <w:t xml:space="preserve">ractice </w:t>
      </w:r>
      <w:r w:rsidR="00297F3D" w:rsidRPr="00297F3D">
        <w:t>—</w:t>
      </w:r>
      <w:r w:rsidR="00297F3D">
        <w:t xml:space="preserve"> </w:t>
      </w:r>
      <w:r>
        <w:t>Day</w:t>
      </w:r>
      <w:r w:rsidR="00297F3D">
        <w:t xml:space="preserve"> </w:t>
      </w:r>
      <w:r>
        <w:t>2</w:t>
      </w:r>
    </w:p>
    <w:p w14:paraId="770519FD" w14:textId="35D615D6" w:rsidR="007C524C" w:rsidRDefault="007C524C" w:rsidP="007C524C">
      <w:pPr>
        <w:pStyle w:val="Heading2"/>
        <w:numPr>
          <w:ilvl w:val="0"/>
          <w:numId w:val="0"/>
        </w:numPr>
        <w:ind w:left="1134" w:hanging="1134"/>
      </w:pPr>
      <w:r>
        <w:t>Part 6</w:t>
      </w:r>
      <w:r w:rsidR="00297F3D">
        <w:t>:</w:t>
      </w:r>
      <w:r>
        <w:t xml:space="preserve"> Merge Sales to Product</w:t>
      </w:r>
    </w:p>
    <w:p w14:paraId="2161B578" w14:textId="5C9D4D7D" w:rsidR="000F7792" w:rsidRDefault="007C524C" w:rsidP="00297F3D">
      <w:pPr>
        <w:pStyle w:val="Numberlist"/>
        <w:numPr>
          <w:ilvl w:val="0"/>
          <w:numId w:val="26"/>
        </w:numPr>
      </w:pPr>
      <w:r>
        <w:t xml:space="preserve">Create a new table by merging the Sales table to the Product table on an appropriate join column. Use a left join, with Sales as the left table. Name the new table </w:t>
      </w:r>
      <w:r w:rsidR="00297F3D">
        <w:t>‘</w:t>
      </w:r>
      <w:r>
        <w:t>SalesDetails</w:t>
      </w:r>
      <w:r w:rsidR="00297F3D">
        <w:t>’</w:t>
      </w:r>
      <w:r>
        <w:t>.</w:t>
      </w:r>
    </w:p>
    <w:p w14:paraId="37C9CC17" w14:textId="26AC7EF1" w:rsidR="007F28D5" w:rsidRDefault="007F28D5" w:rsidP="00C61175">
      <w:pPr>
        <w:jc w:val="center"/>
      </w:pPr>
      <w:r>
        <w:rPr>
          <w:noProof/>
        </w:rPr>
        <w:drawing>
          <wp:inline distT="0" distB="0" distL="0" distR="0" wp14:anchorId="578BE0E3" wp14:editId="1E45F6B8">
            <wp:extent cx="3865245" cy="2231390"/>
            <wp:effectExtent l="0" t="0" r="1905" b="0"/>
            <wp:docPr id="1464862606" name="Picture 35" descr="Excel screenshot with Power Query Editor, Home ribbon selected and Merge Queries menu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62606" name="Picture 35" descr="Excel screenshot with Power Query Editor, Home ribbon selected and Merge Queries menu ope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65245" cy="2231390"/>
                    </a:xfrm>
                    <a:prstGeom prst="rect">
                      <a:avLst/>
                    </a:prstGeom>
                    <a:noFill/>
                  </pic:spPr>
                </pic:pic>
              </a:graphicData>
            </a:graphic>
          </wp:inline>
        </w:drawing>
      </w:r>
    </w:p>
    <w:p w14:paraId="7012CA29" w14:textId="51836AFE" w:rsidR="00DB5D60" w:rsidRDefault="00DB5D60" w:rsidP="00C61175">
      <w:pPr>
        <w:jc w:val="center"/>
      </w:pPr>
      <w:r>
        <w:rPr>
          <w:noProof/>
        </w:rPr>
        <w:drawing>
          <wp:inline distT="0" distB="0" distL="0" distR="0" wp14:anchorId="5B8565EA" wp14:editId="69136C1C">
            <wp:extent cx="3816350" cy="2182495"/>
            <wp:effectExtent l="0" t="0" r="0" b="8255"/>
            <wp:docPr id="1067116033" name="Picture 36" descr="Excel screenshot with Power Query Editor, Merge dialog box open with Sales table and Product table selected and the ProductID as the matching column on each table. Left Outer selected as the Join k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16033" name="Picture 36" descr="Excel screenshot with Power Query Editor, Merge dialog box open with Sales table and Product table selected and the ProductID as the matching column on each table. Left Outer selected as the Join kin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16350" cy="2182495"/>
                    </a:xfrm>
                    <a:prstGeom prst="rect">
                      <a:avLst/>
                    </a:prstGeom>
                    <a:noFill/>
                  </pic:spPr>
                </pic:pic>
              </a:graphicData>
            </a:graphic>
          </wp:inline>
        </w:drawing>
      </w:r>
    </w:p>
    <w:p w14:paraId="5FED8050" w14:textId="0E17CC32" w:rsidR="00297F3D" w:rsidRDefault="004C5F81" w:rsidP="00297F3D">
      <w:pPr>
        <w:jc w:val="center"/>
      </w:pPr>
      <w:r>
        <w:rPr>
          <w:noProof/>
        </w:rPr>
        <w:drawing>
          <wp:inline distT="0" distB="0" distL="0" distR="0" wp14:anchorId="48E3392E" wp14:editId="2A90BC47">
            <wp:extent cx="3785870" cy="2164080"/>
            <wp:effectExtent l="0" t="0" r="5080" b="7620"/>
            <wp:docPr id="1004575546" name="Picture 37" descr="Excel screenshot with Power Query Editor, showing new table Merge1. Drop down on the Product column is open with ProductID de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5546" name="Picture 37" descr="Excel screenshot with Power Query Editor, showing new table Merge1. Drop down on the Product column is open with ProductID deselec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85870" cy="2164080"/>
                    </a:xfrm>
                    <a:prstGeom prst="rect">
                      <a:avLst/>
                    </a:prstGeom>
                    <a:noFill/>
                  </pic:spPr>
                </pic:pic>
              </a:graphicData>
            </a:graphic>
          </wp:inline>
        </w:drawing>
      </w:r>
    </w:p>
    <w:p w14:paraId="49C11F15" w14:textId="77777777" w:rsidR="00297F3D" w:rsidRDefault="00297F3D" w:rsidP="00297F3D">
      <w:pPr>
        <w:pStyle w:val="Bulletlist1"/>
        <w:numPr>
          <w:ilvl w:val="0"/>
          <w:numId w:val="0"/>
        </w:numPr>
        <w:ind w:left="851"/>
      </w:pPr>
    </w:p>
    <w:p w14:paraId="7F895B13" w14:textId="4455E247" w:rsidR="00445938" w:rsidRDefault="00445938" w:rsidP="00297F3D">
      <w:pPr>
        <w:pStyle w:val="Bulletlist2"/>
      </w:pPr>
      <w:r w:rsidRPr="00445938">
        <w:lastRenderedPageBreak/>
        <w:t>Total number of columns /rows: 13/1898</w:t>
      </w:r>
    </w:p>
    <w:p w14:paraId="0B598D45" w14:textId="0CF9A738" w:rsidR="00445938" w:rsidRDefault="00B2428A" w:rsidP="00C61175">
      <w:pPr>
        <w:jc w:val="center"/>
      </w:pPr>
      <w:r>
        <w:rPr>
          <w:noProof/>
        </w:rPr>
        <w:drawing>
          <wp:inline distT="0" distB="0" distL="0" distR="0" wp14:anchorId="0A790DDB" wp14:editId="5EB4DBBB">
            <wp:extent cx="3706495" cy="2084705"/>
            <wp:effectExtent l="0" t="0" r="8255" b="0"/>
            <wp:docPr id="1471270381" name="Picture 38" descr="Excel screenshot with Power Query Editor, with SalesDetails tabl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70381" name="Picture 38" descr="Excel screenshot with Power Query Editor, with SalesDetails table selec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06495" cy="2084705"/>
                    </a:xfrm>
                    <a:prstGeom prst="rect">
                      <a:avLst/>
                    </a:prstGeom>
                    <a:noFill/>
                  </pic:spPr>
                </pic:pic>
              </a:graphicData>
            </a:graphic>
          </wp:inline>
        </w:drawing>
      </w:r>
    </w:p>
    <w:p w14:paraId="7F8F8AE3" w14:textId="0D7F1340" w:rsidR="00462FCD" w:rsidRDefault="00462FCD" w:rsidP="004A5950"/>
    <w:p w14:paraId="4E1FA719" w14:textId="77777777" w:rsidR="00297F3D" w:rsidRDefault="004A5950" w:rsidP="004A5950">
      <w:pPr>
        <w:pStyle w:val="Numberlist"/>
      </w:pPr>
      <w:r>
        <w:t xml:space="preserve">In the SalesDetails table, rename the [SalePrice] column </w:t>
      </w:r>
      <w:r w:rsidR="00297F3D">
        <w:t>‘</w:t>
      </w:r>
      <w:r>
        <w:t>UnitFullSalePrice</w:t>
      </w:r>
      <w:r w:rsidR="00297F3D">
        <w:t>’</w:t>
      </w:r>
      <w:r>
        <w:t>. This is the undiscounted sale price of a single unit of the product.</w:t>
      </w:r>
    </w:p>
    <w:p w14:paraId="356DE096" w14:textId="77777777" w:rsidR="00297F3D" w:rsidRDefault="00297F3D" w:rsidP="00297F3D">
      <w:pPr>
        <w:pStyle w:val="Numberlist"/>
        <w:numPr>
          <w:ilvl w:val="0"/>
          <w:numId w:val="0"/>
        </w:numPr>
        <w:ind w:left="851"/>
      </w:pPr>
    </w:p>
    <w:p w14:paraId="6B4B1EE6" w14:textId="4E2FE947" w:rsidR="004A5950" w:rsidRDefault="004A5950" w:rsidP="004A5950">
      <w:pPr>
        <w:pStyle w:val="Numberlist"/>
      </w:pPr>
      <w:r>
        <w:t xml:space="preserve">Create a new column, [UnitDiscountedSalePrice], and populate it with the discounted sale price of a single unit of the product. Round this column to </w:t>
      </w:r>
      <w:r w:rsidR="00297F3D">
        <w:t>two</w:t>
      </w:r>
      <w:r>
        <w:t xml:space="preserve"> decimal places to prevent invalid unit prices.</w:t>
      </w:r>
    </w:p>
    <w:p w14:paraId="655A04EB" w14:textId="05F50048" w:rsidR="00462FCD" w:rsidRDefault="00462FCD" w:rsidP="00C61175">
      <w:pPr>
        <w:jc w:val="center"/>
      </w:pPr>
      <w:r>
        <w:rPr>
          <w:noProof/>
        </w:rPr>
        <w:drawing>
          <wp:inline distT="0" distB="0" distL="0" distR="0" wp14:anchorId="27AE80DF" wp14:editId="30BD31B1">
            <wp:extent cx="3895725" cy="2188845"/>
            <wp:effectExtent l="0" t="0" r="9525" b="1905"/>
            <wp:docPr id="256318525" name="Picture 39" descr="Excel screenshot showing SalesDetail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18525" name="Picture 39" descr="Excel screenshot showing SalesDetails tabl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95725" cy="2188845"/>
                    </a:xfrm>
                    <a:prstGeom prst="rect">
                      <a:avLst/>
                    </a:prstGeom>
                    <a:noFill/>
                  </pic:spPr>
                </pic:pic>
              </a:graphicData>
            </a:graphic>
          </wp:inline>
        </w:drawing>
      </w:r>
    </w:p>
    <w:p w14:paraId="2EA514F7" w14:textId="77777777" w:rsidR="00160115" w:rsidRDefault="00160115" w:rsidP="004A5950"/>
    <w:p w14:paraId="4AA76B3B" w14:textId="1F15313F" w:rsidR="00160115" w:rsidRDefault="00160115" w:rsidP="00297F3D">
      <w:pPr>
        <w:pStyle w:val="Numberlist"/>
      </w:pPr>
      <w:r w:rsidRPr="00160115">
        <w:t>Create a new column, [Sales], calculated as [UnitDiscountedSalePrice] × [Quantity].</w:t>
      </w:r>
    </w:p>
    <w:p w14:paraId="17957B02" w14:textId="58C42807" w:rsidR="00F51BD7" w:rsidRDefault="00F51BD7" w:rsidP="00C61175">
      <w:pPr>
        <w:jc w:val="center"/>
      </w:pPr>
      <w:r>
        <w:rPr>
          <w:noProof/>
        </w:rPr>
        <w:lastRenderedPageBreak/>
        <w:drawing>
          <wp:inline distT="0" distB="0" distL="0" distR="0" wp14:anchorId="00DD9C5F" wp14:editId="5599C2F5">
            <wp:extent cx="3535680" cy="1987550"/>
            <wp:effectExtent l="0" t="0" r="7620" b="0"/>
            <wp:docPr id="1635738592" name="Picture 40" descr="Excel screenshot with Power Query Editor, SalesDetails table selected and Custom Column dialog box open showing formula for new Sales column as [UnitDiscountedSalePrice]*[Qua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38592" name="Picture 40" descr="Excel screenshot with Power Query Editor, SalesDetails table selected and Custom Column dialog box open showing formula for new Sales column as [UnitDiscountedSalePrice]*[Quantity]"/>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35680" cy="1987550"/>
                    </a:xfrm>
                    <a:prstGeom prst="rect">
                      <a:avLst/>
                    </a:prstGeom>
                    <a:noFill/>
                  </pic:spPr>
                </pic:pic>
              </a:graphicData>
            </a:graphic>
          </wp:inline>
        </w:drawing>
      </w:r>
    </w:p>
    <w:p w14:paraId="2BE7F968" w14:textId="77777777" w:rsidR="009B351A" w:rsidRDefault="009B351A" w:rsidP="004A5950"/>
    <w:p w14:paraId="2C192568" w14:textId="5BCEE533" w:rsidR="009B351A" w:rsidRDefault="009B351A" w:rsidP="00BF4CFA">
      <w:pPr>
        <w:pStyle w:val="Numberlist"/>
      </w:pPr>
      <w:r w:rsidRPr="009B351A">
        <w:t xml:space="preserve">Rename the [CostPrice] column </w:t>
      </w:r>
      <w:r w:rsidR="00BF4CFA">
        <w:t>‘</w:t>
      </w:r>
      <w:r w:rsidRPr="009B351A">
        <w:t>UnitCostPrice</w:t>
      </w:r>
      <w:r w:rsidR="00BF4CFA">
        <w:t>’</w:t>
      </w:r>
      <w:r w:rsidRPr="009B351A">
        <w:t>. Create a new column, [TotalCost], calculated as [UnitCostPrice] × [Quantity]. Round and format this column as you deem appropriate.</w:t>
      </w:r>
    </w:p>
    <w:p w14:paraId="3DA8E049" w14:textId="43E66D46" w:rsidR="00561322" w:rsidRDefault="00561322" w:rsidP="00C61175">
      <w:pPr>
        <w:jc w:val="center"/>
      </w:pPr>
      <w:r>
        <w:rPr>
          <w:noProof/>
        </w:rPr>
        <w:drawing>
          <wp:inline distT="0" distB="0" distL="0" distR="0" wp14:anchorId="30BE8816" wp14:editId="46436206">
            <wp:extent cx="3749675" cy="2109470"/>
            <wp:effectExtent l="0" t="0" r="3175" b="5080"/>
            <wp:docPr id="385671101" name="Picture 41" descr="Excel screenshot with Power Query Editor, SalesDetails table selected and Custom Column dialog box open showing formula for new TotalCost column as [UnitCostPrice]*[Qua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71101" name="Picture 41" descr="Excel screenshot with Power Query Editor, SalesDetails table selected and Custom Column dialog box open showing formula for new TotalCost column as [UnitCostPrice]*[Quantity]"/>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49675" cy="2109470"/>
                    </a:xfrm>
                    <a:prstGeom prst="rect">
                      <a:avLst/>
                    </a:prstGeom>
                    <a:noFill/>
                  </pic:spPr>
                </pic:pic>
              </a:graphicData>
            </a:graphic>
          </wp:inline>
        </w:drawing>
      </w:r>
    </w:p>
    <w:p w14:paraId="5F8ADEAC" w14:textId="77777777" w:rsidR="00BF77E8" w:rsidRDefault="00BF77E8" w:rsidP="004A5950"/>
    <w:p w14:paraId="60510A01" w14:textId="2DC4D83F" w:rsidR="00BF77E8" w:rsidRDefault="00BF77E8" w:rsidP="00BF4CFA">
      <w:pPr>
        <w:pStyle w:val="Numberlist"/>
      </w:pPr>
      <w:r w:rsidRPr="00BF77E8">
        <w:t>Create a new column, [Profit], calculated as [Sales] – [TotalCost].</w:t>
      </w:r>
    </w:p>
    <w:p w14:paraId="24057BDB" w14:textId="064A773A" w:rsidR="007D0C51" w:rsidRDefault="007D0C51" w:rsidP="00C61175">
      <w:pPr>
        <w:jc w:val="center"/>
      </w:pPr>
      <w:r>
        <w:rPr>
          <w:noProof/>
        </w:rPr>
        <w:drawing>
          <wp:inline distT="0" distB="0" distL="0" distR="0" wp14:anchorId="597720A4" wp14:editId="7B7738FE">
            <wp:extent cx="3755390" cy="2109470"/>
            <wp:effectExtent l="0" t="0" r="0" b="5080"/>
            <wp:docPr id="423882275" name="Picture 42" descr="Excel screenshot with Power Query Editor, SalesDetails table selected and Custom Column dialog box open showing formula for new Profit column as [Sales]*[Total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82275" name="Picture 42" descr="Excel screenshot with Power Query Editor, SalesDetails table selected and Custom Column dialog box open showing formula for new Profit column as [Sales]*[TotalCos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755390" cy="2109470"/>
                    </a:xfrm>
                    <a:prstGeom prst="rect">
                      <a:avLst/>
                    </a:prstGeom>
                    <a:noFill/>
                  </pic:spPr>
                </pic:pic>
              </a:graphicData>
            </a:graphic>
          </wp:inline>
        </w:drawing>
      </w:r>
      <w:r w:rsidR="00B26AE5">
        <w:br w:type="textWrapping" w:clear="all"/>
      </w:r>
    </w:p>
    <w:p w14:paraId="0964AD0E" w14:textId="2B3BC77F" w:rsidR="00B26AE5" w:rsidRDefault="00B26AE5" w:rsidP="00BF4CFA">
      <w:pPr>
        <w:pStyle w:val="Numberlist"/>
      </w:pPr>
      <w:r w:rsidRPr="00B26AE5">
        <w:lastRenderedPageBreak/>
        <w:t>Create a new column, [ProfitPerItem], and populate it appropriately. Round this column as you deem appropriate.</w:t>
      </w:r>
    </w:p>
    <w:p w14:paraId="34E15B2F" w14:textId="692BE9E9" w:rsidR="005C5018" w:rsidRDefault="005C5018" w:rsidP="00C61175">
      <w:pPr>
        <w:jc w:val="center"/>
      </w:pPr>
      <w:r>
        <w:rPr>
          <w:noProof/>
        </w:rPr>
        <w:drawing>
          <wp:inline distT="0" distB="0" distL="0" distR="0" wp14:anchorId="2F052DD2" wp14:editId="5FF368C7">
            <wp:extent cx="3340735" cy="1877695"/>
            <wp:effectExtent l="0" t="0" r="0" b="8255"/>
            <wp:docPr id="912063265" name="Picture 43" descr="Excel screenshot with Power Query Editor, SalesDetails table selected and Custom Column dialog box open showing formula for new ProfitPerItem column as [Profit]/[Qua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63265" name="Picture 43" descr="Excel screenshot with Power Query Editor, SalesDetails table selected and Custom Column dialog box open showing formula for new ProfitPerItem column as [Profit]/[Quantity]"/>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40735" cy="1877695"/>
                    </a:xfrm>
                    <a:prstGeom prst="rect">
                      <a:avLst/>
                    </a:prstGeom>
                    <a:noFill/>
                  </pic:spPr>
                </pic:pic>
              </a:graphicData>
            </a:graphic>
          </wp:inline>
        </w:drawing>
      </w:r>
    </w:p>
    <w:p w14:paraId="2D5F402F" w14:textId="77777777" w:rsidR="00BF4CFA" w:rsidRDefault="00BF4CFA" w:rsidP="00C61175">
      <w:pPr>
        <w:jc w:val="center"/>
      </w:pPr>
    </w:p>
    <w:p w14:paraId="48E64A92" w14:textId="50563F62" w:rsidR="00195AF2" w:rsidRDefault="00195AF2" w:rsidP="00BF4CFA">
      <w:pPr>
        <w:pStyle w:val="Numberlist"/>
      </w:pPr>
      <w:r w:rsidRPr="00195AF2">
        <w:t>Create a new column, [ProfitPercent], calculated as [ProfitPerItem] / [UnitCostPrice].</w:t>
      </w:r>
    </w:p>
    <w:p w14:paraId="3A8C014D" w14:textId="1DAC4F3E" w:rsidR="00620FC7" w:rsidRDefault="00620FC7" w:rsidP="00C61175">
      <w:pPr>
        <w:jc w:val="center"/>
      </w:pPr>
      <w:r>
        <w:rPr>
          <w:noProof/>
        </w:rPr>
        <w:drawing>
          <wp:inline distT="0" distB="0" distL="0" distR="0" wp14:anchorId="21926935" wp14:editId="2CDA006A">
            <wp:extent cx="3529965" cy="1981200"/>
            <wp:effectExtent l="0" t="0" r="0" b="0"/>
            <wp:docPr id="1353302931" name="Picture 44" descr="Excel screenshot with Power Query Editor, SalesDetails table selected and Custom Column dialog box open showing formula for new ProfitPercent column as [ProfitPerItem]*[UnitCost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02931" name="Picture 44" descr="Excel screenshot with Power Query Editor, SalesDetails table selected and Custom Column dialog box open showing formula for new ProfitPercent column as [ProfitPerItem]*[UnitCostPric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29965" cy="1981200"/>
                    </a:xfrm>
                    <a:prstGeom prst="rect">
                      <a:avLst/>
                    </a:prstGeom>
                    <a:noFill/>
                  </pic:spPr>
                </pic:pic>
              </a:graphicData>
            </a:graphic>
          </wp:inline>
        </w:drawing>
      </w:r>
    </w:p>
    <w:p w14:paraId="68F0F3D5" w14:textId="77777777" w:rsidR="00844F19" w:rsidRDefault="00844F19" w:rsidP="004A5950"/>
    <w:p w14:paraId="18BE7445" w14:textId="2FE0496E" w:rsidR="00844F19" w:rsidRDefault="00844F19" w:rsidP="00844F19">
      <w:pPr>
        <w:pStyle w:val="Heading2"/>
        <w:numPr>
          <w:ilvl w:val="0"/>
          <w:numId w:val="0"/>
        </w:numPr>
        <w:ind w:left="1134" w:hanging="1134"/>
      </w:pPr>
      <w:r>
        <w:t>Part 7</w:t>
      </w:r>
      <w:r w:rsidR="00BF4CFA">
        <w:t>:</w:t>
      </w:r>
      <w:r>
        <w:t xml:space="preserve"> Analysis</w:t>
      </w:r>
    </w:p>
    <w:p w14:paraId="3AD270F7" w14:textId="7449E2B5" w:rsidR="00844F19" w:rsidRDefault="00844F19" w:rsidP="00844F19">
      <w:pPr>
        <w:pStyle w:val="Numberlist"/>
        <w:numPr>
          <w:ilvl w:val="0"/>
          <w:numId w:val="27"/>
        </w:numPr>
      </w:pPr>
      <w:r>
        <w:t>Calculate the sum of [TotalCost], the sum of [Sales], and the sum of [Profit].</w:t>
      </w:r>
      <w:r w:rsidR="00BF4CFA">
        <w:t xml:space="preserve"> </w:t>
      </w:r>
      <w:r>
        <w:t>A possible way to determine the same is using the function Autosum() in Excel under the tab Formulas.</w:t>
      </w:r>
    </w:p>
    <w:p w14:paraId="3A284AC1" w14:textId="544D248C" w:rsidR="00C71D33" w:rsidRDefault="00C71D33" w:rsidP="00C61175">
      <w:pPr>
        <w:jc w:val="center"/>
      </w:pPr>
      <w:r>
        <w:rPr>
          <w:noProof/>
        </w:rPr>
        <w:lastRenderedPageBreak/>
        <w:drawing>
          <wp:inline distT="0" distB="0" distL="0" distR="0" wp14:anchorId="4867A9C4" wp14:editId="440CFDB4">
            <wp:extent cx="3749675" cy="2109470"/>
            <wp:effectExtent l="0" t="0" r="3175" b="5080"/>
            <wp:docPr id="1946291781" name="Picture 45" descr="Excel screenshot of the SalesDetails table showing the sum of [TotalCost], the sum of [Sales], and the sum of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91781" name="Picture 45" descr="Excel screenshot of the SalesDetails table showing the sum of [TotalCost], the sum of [Sales], and the sum of [Profi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49675" cy="2109470"/>
                    </a:xfrm>
                    <a:prstGeom prst="rect">
                      <a:avLst/>
                    </a:prstGeom>
                    <a:noFill/>
                  </pic:spPr>
                </pic:pic>
              </a:graphicData>
            </a:graphic>
          </wp:inline>
        </w:drawing>
      </w:r>
    </w:p>
    <w:p w14:paraId="33F126E1" w14:textId="77777777" w:rsidR="00BF4CFA" w:rsidRDefault="00BF4CFA" w:rsidP="00C61175">
      <w:pPr>
        <w:jc w:val="center"/>
      </w:pPr>
    </w:p>
    <w:p w14:paraId="7EF2F295" w14:textId="518B408D" w:rsidR="00AD7739" w:rsidRDefault="00AD7739" w:rsidP="00BF4CFA">
      <w:pPr>
        <w:pStyle w:val="Numberlist"/>
      </w:pPr>
      <w:r w:rsidRPr="00AD7739">
        <w:t>Verify that sum of [Profit] is equal to sum of [Sales]– sum of [TotalCost] as estimated before through the Autosum function.</w:t>
      </w:r>
    </w:p>
    <w:p w14:paraId="5C858191" w14:textId="7C8F81A1" w:rsidR="008739A0" w:rsidRDefault="008739A0" w:rsidP="00C61175">
      <w:pPr>
        <w:jc w:val="center"/>
      </w:pPr>
      <w:r>
        <w:rPr>
          <w:noProof/>
        </w:rPr>
        <w:drawing>
          <wp:inline distT="0" distB="0" distL="0" distR="0" wp14:anchorId="0FFF00DD" wp14:editId="15A5842F">
            <wp:extent cx="3298190" cy="1853565"/>
            <wp:effectExtent l="0" t="0" r="0" b="0"/>
            <wp:docPr id="832502032" name="Picture 46" descr="Excel screenshot of the SalesDetails table showing comparison of Sales – Total Cost with Delta with Profits (showing a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02032" name="Picture 46" descr="Excel screenshot of the SalesDetails table showing comparison of Sales – Total Cost with Delta with Profits (showing as 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98190" cy="1853565"/>
                    </a:xfrm>
                    <a:prstGeom prst="rect">
                      <a:avLst/>
                    </a:prstGeom>
                    <a:noFill/>
                  </pic:spPr>
                </pic:pic>
              </a:graphicData>
            </a:graphic>
          </wp:inline>
        </w:drawing>
      </w:r>
    </w:p>
    <w:p w14:paraId="07A5BD97" w14:textId="77777777" w:rsidR="00BF4CFA" w:rsidRDefault="00BF4CFA" w:rsidP="00C61175">
      <w:pPr>
        <w:jc w:val="center"/>
      </w:pPr>
    </w:p>
    <w:p w14:paraId="2158D8BA" w14:textId="4A1E3817" w:rsidR="004A30D2" w:rsidRDefault="004A30D2" w:rsidP="004A30D2">
      <w:pPr>
        <w:pStyle w:val="Numberlist"/>
      </w:pPr>
      <w:r>
        <w:t>In which month of the year is the mean [DiscountPercent] highest?</w:t>
      </w:r>
      <w:r w:rsidR="00BF4CFA">
        <w:t xml:space="preserve"> </w:t>
      </w:r>
      <w:r>
        <w:t>You can use a Pivot Table to estimate the required information, as shown below:</w:t>
      </w:r>
    </w:p>
    <w:p w14:paraId="3B58C92A" w14:textId="1C7E3A2A" w:rsidR="00CD5CDF" w:rsidRDefault="00CD5CDF" w:rsidP="00C61175">
      <w:pPr>
        <w:jc w:val="center"/>
      </w:pPr>
      <w:r>
        <w:rPr>
          <w:noProof/>
        </w:rPr>
        <w:drawing>
          <wp:inline distT="0" distB="0" distL="0" distR="0" wp14:anchorId="6161F7FF" wp14:editId="6C877061">
            <wp:extent cx="3657600" cy="2060575"/>
            <wp:effectExtent l="0" t="0" r="0" b="0"/>
            <wp:docPr id="1518699657" name="Picture 47" descr="Excel screenshot of a PivotTable estimating the month with the highest discount perc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99657" name="Picture 47" descr="Excel screenshot of a PivotTable estimating the month with the highest discount percent.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57600" cy="2060575"/>
                    </a:xfrm>
                    <a:prstGeom prst="rect">
                      <a:avLst/>
                    </a:prstGeom>
                    <a:noFill/>
                  </pic:spPr>
                </pic:pic>
              </a:graphicData>
            </a:graphic>
          </wp:inline>
        </w:drawing>
      </w:r>
    </w:p>
    <w:p w14:paraId="235D0639" w14:textId="77777777" w:rsidR="00BF4CFA" w:rsidRDefault="00BF4CFA" w:rsidP="00C61175">
      <w:pPr>
        <w:jc w:val="center"/>
      </w:pPr>
    </w:p>
    <w:p w14:paraId="332C2919" w14:textId="355C0626" w:rsidR="000D5E6F" w:rsidRDefault="000D5E6F" w:rsidP="000D5E6F">
      <w:pPr>
        <w:pStyle w:val="Numberlist"/>
      </w:pPr>
      <w:r>
        <w:t>In which month of the year is the mean [ProfitPercent] highest?</w:t>
      </w:r>
      <w:r w:rsidR="00BF4CFA">
        <w:t xml:space="preserve"> </w:t>
      </w:r>
      <w:r>
        <w:t>Again, a Pivot Table as shown below will help you answering the question.</w:t>
      </w:r>
    </w:p>
    <w:p w14:paraId="575DD6EA" w14:textId="03A64888" w:rsidR="00816027" w:rsidRDefault="00816027" w:rsidP="00C61175">
      <w:pPr>
        <w:jc w:val="center"/>
      </w:pPr>
      <w:r>
        <w:rPr>
          <w:noProof/>
        </w:rPr>
        <w:lastRenderedPageBreak/>
        <w:drawing>
          <wp:inline distT="0" distB="0" distL="0" distR="0" wp14:anchorId="22DF744A" wp14:editId="62575F3A">
            <wp:extent cx="3639820" cy="2048510"/>
            <wp:effectExtent l="0" t="0" r="0" b="8890"/>
            <wp:docPr id="424930004" name="Picture 48" descr="Excel screenshot of a PivotTable estimating the month with the highest mean profit perc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0004" name="Picture 48" descr="Excel screenshot of a PivotTable estimating the month with the highest mean profit percent.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639820" cy="2048510"/>
                    </a:xfrm>
                    <a:prstGeom prst="rect">
                      <a:avLst/>
                    </a:prstGeom>
                    <a:noFill/>
                  </pic:spPr>
                </pic:pic>
              </a:graphicData>
            </a:graphic>
          </wp:inline>
        </w:drawing>
      </w:r>
    </w:p>
    <w:p w14:paraId="79B825AD" w14:textId="77777777" w:rsidR="00BF4CFA" w:rsidRDefault="00BF4CFA" w:rsidP="00C61175">
      <w:pPr>
        <w:jc w:val="center"/>
      </w:pPr>
    </w:p>
    <w:p w14:paraId="0F6E1B73" w14:textId="2664A6C3" w:rsidR="007B1364" w:rsidRDefault="007B1364" w:rsidP="00BF4CFA">
      <w:pPr>
        <w:pStyle w:val="Numberlist"/>
      </w:pPr>
      <w:r w:rsidRPr="007B1364">
        <w:t>If you were to plot the mean [ProfitPercent] vs. [DiscountPercent], what do you predict the trend would look like?</w:t>
      </w:r>
    </w:p>
    <w:p w14:paraId="2D9D69B4" w14:textId="4427B25F" w:rsidR="00C1556F" w:rsidRDefault="00C1556F" w:rsidP="00C61175">
      <w:pPr>
        <w:jc w:val="center"/>
      </w:pPr>
      <w:r>
        <w:rPr>
          <w:noProof/>
        </w:rPr>
        <w:drawing>
          <wp:inline distT="0" distB="0" distL="0" distR="0" wp14:anchorId="3C3BAC4D" wp14:editId="04943D30">
            <wp:extent cx="3615055" cy="2036445"/>
            <wp:effectExtent l="0" t="0" r="4445" b="1905"/>
            <wp:docPr id="1305896435" name="Picture 49" descr="Excel screenshot of a PivotTable plotting the average profit percent against the average discount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96435" name="Picture 49" descr="Excel screenshot of a PivotTable plotting the average profit percent against the average discount percen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15055" cy="2036445"/>
                    </a:xfrm>
                    <a:prstGeom prst="rect">
                      <a:avLst/>
                    </a:prstGeom>
                    <a:noFill/>
                  </pic:spPr>
                </pic:pic>
              </a:graphicData>
            </a:graphic>
          </wp:inline>
        </w:drawing>
      </w:r>
    </w:p>
    <w:p w14:paraId="4C7FF3CD" w14:textId="77777777" w:rsidR="00BF4CFA" w:rsidRDefault="00BF4CFA" w:rsidP="00C61175">
      <w:pPr>
        <w:jc w:val="center"/>
      </w:pPr>
    </w:p>
    <w:p w14:paraId="7FEC6A77" w14:textId="3D9234EA" w:rsidR="00D76829" w:rsidRDefault="00D76829" w:rsidP="00BF4CFA">
      <w:pPr>
        <w:pStyle w:val="Numberlist"/>
        <w:numPr>
          <w:ilvl w:val="0"/>
          <w:numId w:val="0"/>
        </w:numPr>
        <w:ind w:left="851"/>
      </w:pPr>
      <w:r>
        <w:t>Using the average monthly values estimated earlier, the highest the applied discount the lowest will be the profit.</w:t>
      </w:r>
    </w:p>
    <w:p w14:paraId="44F7296D" w14:textId="77777777" w:rsidR="00BF4CFA" w:rsidRDefault="00BF4CFA" w:rsidP="00BF4CFA">
      <w:pPr>
        <w:pStyle w:val="Numberlist"/>
        <w:numPr>
          <w:ilvl w:val="0"/>
          <w:numId w:val="0"/>
        </w:numPr>
        <w:ind w:left="851"/>
      </w:pPr>
    </w:p>
    <w:p w14:paraId="1EDDF4A6" w14:textId="58FD097F" w:rsidR="00D76829" w:rsidRDefault="00D76829" w:rsidP="00BF4CFA">
      <w:pPr>
        <w:pStyle w:val="Numberlist"/>
      </w:pPr>
      <w:r>
        <w:t>Calculate the mean [ProfitPercent] for each distinct value of [DiscountPercent]. Plot a suitable chart. Briefly describe the trend.</w:t>
      </w:r>
    </w:p>
    <w:p w14:paraId="5C96F838" w14:textId="7F1204E1" w:rsidR="007F6EBB" w:rsidRDefault="007F6EBB" w:rsidP="00C61175">
      <w:pPr>
        <w:jc w:val="center"/>
      </w:pPr>
      <w:r>
        <w:rPr>
          <w:noProof/>
        </w:rPr>
        <w:lastRenderedPageBreak/>
        <w:drawing>
          <wp:inline distT="0" distB="0" distL="0" distR="0" wp14:anchorId="47FC421E" wp14:editId="22D541EE">
            <wp:extent cx="3712845" cy="2091055"/>
            <wp:effectExtent l="0" t="0" r="1905" b="4445"/>
            <wp:docPr id="1420476015" name="Picture 50" descr="Excel screenshot of a PivotTable plotting the average profit percent against the discount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76015" name="Picture 50" descr="Excel screenshot of a PivotTable plotting the average profit percent against the discount percen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12845" cy="2091055"/>
                    </a:xfrm>
                    <a:prstGeom prst="rect">
                      <a:avLst/>
                    </a:prstGeom>
                    <a:noFill/>
                  </pic:spPr>
                </pic:pic>
              </a:graphicData>
            </a:graphic>
          </wp:inline>
        </w:drawing>
      </w:r>
    </w:p>
    <w:p w14:paraId="107422D8" w14:textId="77777777" w:rsidR="00BF4CFA" w:rsidRDefault="00BF4CFA" w:rsidP="00C61175">
      <w:pPr>
        <w:jc w:val="center"/>
      </w:pPr>
    </w:p>
    <w:p w14:paraId="202F1683" w14:textId="4ABF9EA1" w:rsidR="004E0143" w:rsidRDefault="004E0143" w:rsidP="00BF4CFA">
      <w:pPr>
        <w:pStyle w:val="Numberlist"/>
        <w:numPr>
          <w:ilvl w:val="0"/>
          <w:numId w:val="0"/>
        </w:numPr>
        <w:ind w:left="851"/>
      </w:pPr>
      <w:r>
        <w:t>Again, the evidence is that the highest the applied discount, the lowest will be the average profit obtained.</w:t>
      </w:r>
    </w:p>
    <w:p w14:paraId="2FBB4778" w14:textId="77777777" w:rsidR="00BF4CFA" w:rsidRDefault="00BF4CFA" w:rsidP="00BF4CFA">
      <w:pPr>
        <w:pStyle w:val="Numberlist"/>
        <w:numPr>
          <w:ilvl w:val="0"/>
          <w:numId w:val="0"/>
        </w:numPr>
        <w:ind w:left="851"/>
      </w:pPr>
    </w:p>
    <w:p w14:paraId="5987E8E3" w14:textId="2DF9D0FF" w:rsidR="004E0143" w:rsidRDefault="004E0143" w:rsidP="004E0143">
      <w:pPr>
        <w:pStyle w:val="Numberlist"/>
      </w:pPr>
      <w:r>
        <w:t>For each [State], calculate the sum of [Quantity] and the sum of [Profit].</w:t>
      </w:r>
      <w:r w:rsidR="00BF4CFA">
        <w:t xml:space="preserve"> </w:t>
      </w:r>
      <w:r>
        <w:t>A Pivot Table as shown below may help in visuali</w:t>
      </w:r>
      <w:r w:rsidR="00BF4CFA">
        <w:t>s</w:t>
      </w:r>
      <w:r>
        <w:t>ing the required information</w:t>
      </w:r>
    </w:p>
    <w:p w14:paraId="20089448" w14:textId="381D7EE3" w:rsidR="00AD6B52" w:rsidRDefault="00AD6B52" w:rsidP="00C61175">
      <w:pPr>
        <w:jc w:val="center"/>
      </w:pPr>
      <w:r>
        <w:rPr>
          <w:noProof/>
        </w:rPr>
        <w:drawing>
          <wp:inline distT="0" distB="0" distL="0" distR="0" wp14:anchorId="578C31E7" wp14:editId="57339E66">
            <wp:extent cx="5730875" cy="3225165"/>
            <wp:effectExtent l="0" t="0" r="3175" b="0"/>
            <wp:docPr id="127462743" name="Picture 51" descr="Excel screenshot of a PivotTable calculating the sum of profit and the sum of quantity for each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2743" name="Picture 51" descr="Excel screenshot of a PivotTable calculating the sum of profit and the sum of quantity for each stat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0875" cy="3225165"/>
                    </a:xfrm>
                    <a:prstGeom prst="rect">
                      <a:avLst/>
                    </a:prstGeom>
                    <a:noFill/>
                  </pic:spPr>
                </pic:pic>
              </a:graphicData>
            </a:graphic>
          </wp:inline>
        </w:drawing>
      </w:r>
    </w:p>
    <w:p w14:paraId="55E0E74F" w14:textId="723F41ED" w:rsidR="00C61175" w:rsidRDefault="00C61175" w:rsidP="00321328"/>
    <w:p w14:paraId="6382B39E" w14:textId="10A7512E" w:rsidR="00321328" w:rsidRDefault="00321328" w:rsidP="00321328">
      <w:pPr>
        <w:pStyle w:val="Numberlist"/>
      </w:pPr>
      <w:r>
        <w:t>How many [State]s have a negative sum of [Profit]?</w:t>
      </w:r>
      <w:r w:rsidR="00BF4CFA">
        <w:t xml:space="preserve"> </w:t>
      </w:r>
      <w:r>
        <w:t>Appropriately filtering the Pivot Table, as defined below, you will determine the states which have a total profit below zero.</w:t>
      </w:r>
    </w:p>
    <w:p w14:paraId="1CC1C03C" w14:textId="375CA92E" w:rsidR="00095225" w:rsidRDefault="00095225" w:rsidP="00C61175">
      <w:pPr>
        <w:jc w:val="center"/>
      </w:pPr>
      <w:r>
        <w:rPr>
          <w:noProof/>
        </w:rPr>
        <w:lastRenderedPageBreak/>
        <w:drawing>
          <wp:inline distT="0" distB="0" distL="0" distR="0" wp14:anchorId="0A82CC12" wp14:editId="38A23C3C">
            <wp:extent cx="3902075" cy="2194560"/>
            <wp:effectExtent l="0" t="0" r="3175" b="0"/>
            <wp:docPr id="801677481" name="Picture 52" descr="Excel screenshot of a PivotTable estimating the month with the highest discount percent. A filter dialog box is open to filter results for states with sum of profit less than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77481" name="Picture 52" descr="Excel screenshot of a PivotTable estimating the month with the highest discount percent. A filter dialog box is open to filter results for states with sum of profit less than zero."/>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02075" cy="2194560"/>
                    </a:xfrm>
                    <a:prstGeom prst="rect">
                      <a:avLst/>
                    </a:prstGeom>
                    <a:noFill/>
                  </pic:spPr>
                </pic:pic>
              </a:graphicData>
            </a:graphic>
          </wp:inline>
        </w:drawing>
      </w:r>
    </w:p>
    <w:p w14:paraId="24110778" w14:textId="784B923A" w:rsidR="002A3ED0" w:rsidRDefault="002A3ED0" w:rsidP="00C61175">
      <w:pPr>
        <w:jc w:val="center"/>
      </w:pPr>
      <w:r>
        <w:rPr>
          <w:noProof/>
        </w:rPr>
        <w:drawing>
          <wp:inline distT="0" distB="0" distL="0" distR="0" wp14:anchorId="23F72554" wp14:editId="4768A887">
            <wp:extent cx="1170305" cy="1304925"/>
            <wp:effectExtent l="0" t="0" r="0" b="9525"/>
            <wp:docPr id="84369524" name="Picture 53" descr="Excel screenshot of a PivotTable with filtered results for sum of profit less than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9524" name="Picture 53" descr="Excel screenshot of a PivotTable with filtered results for sum of profit less than zer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170305" cy="1304925"/>
                    </a:xfrm>
                    <a:prstGeom prst="rect">
                      <a:avLst/>
                    </a:prstGeom>
                    <a:noFill/>
                  </pic:spPr>
                </pic:pic>
              </a:graphicData>
            </a:graphic>
          </wp:inline>
        </w:drawing>
      </w:r>
    </w:p>
    <w:p w14:paraId="1350CBA9" w14:textId="77777777" w:rsidR="00C61175" w:rsidRDefault="00C61175" w:rsidP="00C61175">
      <w:pPr>
        <w:jc w:val="center"/>
      </w:pPr>
    </w:p>
    <w:p w14:paraId="6582FD8D" w14:textId="00DB4676" w:rsidR="00DC309B" w:rsidRDefault="005B3C38" w:rsidP="00BF4CFA">
      <w:pPr>
        <w:pStyle w:val="Numberlist"/>
      </w:pPr>
      <w:r w:rsidRPr="005B3C38">
        <w:t xml:space="preserve">For each [State], calculate (sum of [Profit]) / (sum of [Quantity]) to obtain the mean profit per item for that [State]. What are the top </w:t>
      </w:r>
      <w:r w:rsidR="00BF4CFA">
        <w:t>three</w:t>
      </w:r>
      <w:r w:rsidRPr="005B3C38">
        <w:t xml:space="preserve"> [State]s by mean profit per item?</w:t>
      </w:r>
    </w:p>
    <w:p w14:paraId="32195422" w14:textId="1991D6B7" w:rsidR="00DC309B" w:rsidRDefault="00DC309B" w:rsidP="00C61175">
      <w:pPr>
        <w:jc w:val="center"/>
      </w:pPr>
      <w:r>
        <w:rPr>
          <w:noProof/>
        </w:rPr>
        <w:drawing>
          <wp:inline distT="0" distB="0" distL="0" distR="0" wp14:anchorId="4F830670" wp14:editId="620A8BBB">
            <wp:extent cx="5730875" cy="3225165"/>
            <wp:effectExtent l="0" t="0" r="3175" b="0"/>
            <wp:docPr id="1342158077" name="Picture 54" descr="Excel screenshot of a showing the calculation for Sum of profit divided by sum of quantity to determine the top thre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8077" name="Picture 54" descr="Excel screenshot of a showing the calculation for Sum of profit divided by sum of quantity to determine the top three states."/>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0875" cy="3225165"/>
                    </a:xfrm>
                    <a:prstGeom prst="rect">
                      <a:avLst/>
                    </a:prstGeom>
                    <a:noFill/>
                  </pic:spPr>
                </pic:pic>
              </a:graphicData>
            </a:graphic>
          </wp:inline>
        </w:drawing>
      </w:r>
    </w:p>
    <w:p w14:paraId="769AF03E" w14:textId="77777777" w:rsidR="00BD555C" w:rsidRDefault="00BD555C" w:rsidP="00321328"/>
    <w:p w14:paraId="746029FE" w14:textId="7B9FAC8A" w:rsidR="00BD555C" w:rsidRDefault="00BD555C" w:rsidP="00BD555C">
      <w:pPr>
        <w:pStyle w:val="Heading2"/>
        <w:numPr>
          <w:ilvl w:val="0"/>
          <w:numId w:val="0"/>
        </w:numPr>
        <w:ind w:left="1134" w:hanging="1134"/>
      </w:pPr>
      <w:r>
        <w:lastRenderedPageBreak/>
        <w:t>Part 8</w:t>
      </w:r>
    </w:p>
    <w:p w14:paraId="55617450" w14:textId="7C7C8777" w:rsidR="00BD555C" w:rsidRDefault="00BD555C" w:rsidP="00BF4CFA">
      <w:pPr>
        <w:pStyle w:val="Numberlist"/>
        <w:numPr>
          <w:ilvl w:val="0"/>
          <w:numId w:val="28"/>
        </w:numPr>
      </w:pPr>
      <w:r>
        <w:t xml:space="preserve">In the </w:t>
      </w:r>
      <w:r w:rsidR="00BF4CFA">
        <w:t>‘</w:t>
      </w:r>
      <w:r>
        <w:t>data</w:t>
      </w:r>
      <w:r w:rsidR="00BF4CFA">
        <w:t>’</w:t>
      </w:r>
      <w:r>
        <w:t xml:space="preserve"> folder, locate the tab-delimited text file </w:t>
      </w:r>
      <w:r w:rsidR="00BF4CFA">
        <w:t>‘</w:t>
      </w:r>
      <w:r>
        <w:t>state_region.txt</w:t>
      </w:r>
      <w:r w:rsidR="00BF4CFA">
        <w:t>’</w:t>
      </w:r>
      <w:r>
        <w:t xml:space="preserve">. Import this file. Name the table </w:t>
      </w:r>
      <w:r w:rsidR="00BF4CFA">
        <w:t>‘</w:t>
      </w:r>
      <w:r>
        <w:t>StateRegion</w:t>
      </w:r>
      <w:r w:rsidR="00BF4CFA">
        <w:t>’</w:t>
      </w:r>
      <w:r>
        <w:t>.</w:t>
      </w:r>
    </w:p>
    <w:p w14:paraId="69A648AA" w14:textId="0666A1D7" w:rsidR="00F87798" w:rsidRDefault="00F87798" w:rsidP="00C61175">
      <w:pPr>
        <w:jc w:val="center"/>
      </w:pPr>
      <w:r>
        <w:rPr>
          <w:noProof/>
        </w:rPr>
        <w:drawing>
          <wp:inline distT="0" distB="0" distL="0" distR="0" wp14:anchorId="17FB840A" wp14:editId="1523ED4C">
            <wp:extent cx="3042285" cy="1706880"/>
            <wp:effectExtent l="0" t="0" r="5715" b="7620"/>
            <wp:docPr id="1176465262" name="Picture 55" descr="Power Data Query screenshot showing the import of the delimited text file state_region.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65262" name="Picture 55" descr="Power Data Query screenshot showing the import of the delimited text file state_region.tx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042285" cy="1706880"/>
                    </a:xfrm>
                    <a:prstGeom prst="rect">
                      <a:avLst/>
                    </a:prstGeom>
                    <a:noFill/>
                  </pic:spPr>
                </pic:pic>
              </a:graphicData>
            </a:graphic>
          </wp:inline>
        </w:drawing>
      </w:r>
    </w:p>
    <w:p w14:paraId="1505596F" w14:textId="77777777" w:rsidR="00C61175" w:rsidRDefault="00C61175" w:rsidP="00C61175">
      <w:pPr>
        <w:jc w:val="center"/>
      </w:pPr>
    </w:p>
    <w:p w14:paraId="32F18FD2" w14:textId="35339F90" w:rsidR="00E977F4" w:rsidRDefault="00E977F4" w:rsidP="00E977F4">
      <w:pPr>
        <w:pStyle w:val="Numberlist"/>
      </w:pPr>
      <w:r>
        <w:t xml:space="preserve">Find and correct the misspelling in the [Region] column. Verify that the only distinct regions are now </w:t>
      </w:r>
      <w:r w:rsidR="00BF4CFA">
        <w:t>‘</w:t>
      </w:r>
      <w:r>
        <w:t>East</w:t>
      </w:r>
      <w:r w:rsidR="00BF4CFA">
        <w:t>’</w:t>
      </w:r>
      <w:r>
        <w:t xml:space="preserve">, </w:t>
      </w:r>
      <w:r w:rsidR="00BF4CFA">
        <w:t>‘</w:t>
      </w:r>
      <w:r>
        <w:t>West</w:t>
      </w:r>
      <w:r w:rsidR="00BF4CFA">
        <w:t>’</w:t>
      </w:r>
      <w:r>
        <w:t xml:space="preserve">, </w:t>
      </w:r>
      <w:r w:rsidR="00BF4CFA">
        <w:t>‘</w:t>
      </w:r>
      <w:r>
        <w:t>Central</w:t>
      </w:r>
      <w:r w:rsidR="00BF4CFA">
        <w:t>’,</w:t>
      </w:r>
      <w:r>
        <w:t xml:space="preserve"> and </w:t>
      </w:r>
      <w:r w:rsidR="00BF4CFA">
        <w:t>‘</w:t>
      </w:r>
      <w:r>
        <w:t>South</w:t>
      </w:r>
      <w:r w:rsidR="00BF4CFA">
        <w:t>’</w:t>
      </w:r>
      <w:r>
        <w:t>.</w:t>
      </w:r>
      <w:r w:rsidR="00BF4CFA">
        <w:t xml:space="preserve"> </w:t>
      </w:r>
      <w:r>
        <w:t>Firstly, select the first row as header:</w:t>
      </w:r>
    </w:p>
    <w:p w14:paraId="1127D2C7" w14:textId="4B874F2D" w:rsidR="004643D5" w:rsidRDefault="004643D5" w:rsidP="00C61175">
      <w:pPr>
        <w:jc w:val="center"/>
      </w:pPr>
      <w:r>
        <w:rPr>
          <w:noProof/>
        </w:rPr>
        <w:drawing>
          <wp:inline distT="0" distB="0" distL="0" distR="0" wp14:anchorId="55E207A7" wp14:editId="6E949431">
            <wp:extent cx="3657600" cy="2060575"/>
            <wp:effectExtent l="0" t="0" r="0" b="0"/>
            <wp:docPr id="1149813749" name="Picture 56" descr="Power Data Query screenshot showing the table for the correction of the misspelling in the region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13749" name="Picture 56" descr="Power Data Query screenshot showing the table for the correction of the misspelling in the region column"/>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57600" cy="2060575"/>
                    </a:xfrm>
                    <a:prstGeom prst="rect">
                      <a:avLst/>
                    </a:prstGeom>
                    <a:noFill/>
                  </pic:spPr>
                </pic:pic>
              </a:graphicData>
            </a:graphic>
          </wp:inline>
        </w:drawing>
      </w:r>
    </w:p>
    <w:p w14:paraId="292B79BA" w14:textId="77777777" w:rsidR="00C61175" w:rsidRDefault="00C61175" w:rsidP="00C61175">
      <w:pPr>
        <w:jc w:val="center"/>
      </w:pPr>
    </w:p>
    <w:p w14:paraId="78ACFD4C" w14:textId="5BF71585" w:rsidR="009315AD" w:rsidRDefault="009315AD" w:rsidP="00BF4CFA">
      <w:pPr>
        <w:pStyle w:val="Numberlist"/>
        <w:numPr>
          <w:ilvl w:val="0"/>
          <w:numId w:val="0"/>
        </w:numPr>
        <w:ind w:left="851"/>
      </w:pPr>
      <w:r w:rsidRPr="009315AD">
        <w:t>The word central has been misspelt. Use replace values to fix this:</w:t>
      </w:r>
    </w:p>
    <w:p w14:paraId="329ED451" w14:textId="7B4C760B" w:rsidR="00C61175" w:rsidRDefault="00DC7839" w:rsidP="00C61175">
      <w:pPr>
        <w:jc w:val="center"/>
      </w:pPr>
      <w:r>
        <w:rPr>
          <w:noProof/>
        </w:rPr>
        <w:drawing>
          <wp:inline distT="0" distB="0" distL="0" distR="0" wp14:anchorId="52A372F0" wp14:editId="0C50403A">
            <wp:extent cx="3548380" cy="1999615"/>
            <wp:effectExtent l="0" t="0" r="0" b="635"/>
            <wp:docPr id="784047428" name="Picture 57" descr="Power Data Query screenshot showing the use of filters to find misspel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47428" name="Picture 57" descr="Power Data Query screenshot showing the use of filters to find misspelt item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548380" cy="1999615"/>
                    </a:xfrm>
                    <a:prstGeom prst="rect">
                      <a:avLst/>
                    </a:prstGeom>
                    <a:noFill/>
                  </pic:spPr>
                </pic:pic>
              </a:graphicData>
            </a:graphic>
          </wp:inline>
        </w:drawing>
      </w:r>
    </w:p>
    <w:p w14:paraId="65EB7D7D" w14:textId="1A2056E5" w:rsidR="00A44BB4" w:rsidRDefault="00A44BB4" w:rsidP="00C61175">
      <w:pPr>
        <w:jc w:val="center"/>
      </w:pPr>
      <w:r>
        <w:rPr>
          <w:noProof/>
        </w:rPr>
        <w:lastRenderedPageBreak/>
        <w:drawing>
          <wp:inline distT="0" distB="0" distL="0" distR="0" wp14:anchorId="725BC4E9" wp14:editId="78A5581C">
            <wp:extent cx="3987165" cy="2237740"/>
            <wp:effectExtent l="0" t="0" r="0" b="0"/>
            <wp:docPr id="2144599414" name="Picture 58" descr="Power Data Query screenshot showing the replace values field to correct misspelt items using the Value to Find and Replace with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99414" name="Picture 58" descr="Power Data Query screenshot showing the replace values field to correct misspelt items using the Value to Find and Replace with field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987165" cy="2237740"/>
                    </a:xfrm>
                    <a:prstGeom prst="rect">
                      <a:avLst/>
                    </a:prstGeom>
                    <a:noFill/>
                  </pic:spPr>
                </pic:pic>
              </a:graphicData>
            </a:graphic>
          </wp:inline>
        </w:drawing>
      </w:r>
    </w:p>
    <w:p w14:paraId="6881E6A7" w14:textId="77777777" w:rsidR="00C61175" w:rsidRDefault="00C61175" w:rsidP="00C61175">
      <w:pPr>
        <w:jc w:val="center"/>
      </w:pPr>
    </w:p>
    <w:p w14:paraId="3EDF311B" w14:textId="10F4C174" w:rsidR="009525EB" w:rsidRDefault="009525EB" w:rsidP="00BF4CFA">
      <w:pPr>
        <w:pStyle w:val="Numberlist"/>
      </w:pPr>
      <w:r w:rsidRPr="009525EB">
        <w:t>Modify the SalesDetails table by merging the StateRegion table to it on a suitable join column. Use a left join. Bring in only the [Region] column from the StateRegion table.</w:t>
      </w:r>
    </w:p>
    <w:p w14:paraId="4A720A38" w14:textId="60309FBA" w:rsidR="00216196" w:rsidRDefault="00216196" w:rsidP="00C61175">
      <w:pPr>
        <w:jc w:val="center"/>
      </w:pPr>
      <w:r>
        <w:rPr>
          <w:noProof/>
        </w:rPr>
        <w:drawing>
          <wp:inline distT="0" distB="0" distL="0" distR="0" wp14:anchorId="365DE08E" wp14:editId="309A652E">
            <wp:extent cx="4005580" cy="2255520"/>
            <wp:effectExtent l="0" t="0" r="0" b="0"/>
            <wp:docPr id="343078598" name="Picture 59" descr="Power Data Query screenshot showing the merge of StateDetails and StateRegion tables using a Left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78598" name="Picture 59" descr="Power Data Query screenshot showing the merge of StateDetails and StateRegion tables using a Left Outer joi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05580" cy="2255520"/>
                    </a:xfrm>
                    <a:prstGeom prst="rect">
                      <a:avLst/>
                    </a:prstGeom>
                    <a:noFill/>
                  </pic:spPr>
                </pic:pic>
              </a:graphicData>
            </a:graphic>
          </wp:inline>
        </w:drawing>
      </w:r>
    </w:p>
    <w:p w14:paraId="25A5FDC0" w14:textId="7C685E8E" w:rsidR="00C07069" w:rsidRDefault="00C07069" w:rsidP="00C61175">
      <w:pPr>
        <w:jc w:val="center"/>
      </w:pPr>
      <w:r>
        <w:rPr>
          <w:noProof/>
        </w:rPr>
        <w:drawing>
          <wp:inline distT="0" distB="0" distL="0" distR="0" wp14:anchorId="006CAEE9" wp14:editId="70465193">
            <wp:extent cx="4072255" cy="2292350"/>
            <wp:effectExtent l="0" t="0" r="4445" b="0"/>
            <wp:docPr id="1245132217" name="Picture 60" descr="Power Data Query screenshot showing the region data merged to a new column on the SalesDetail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32217" name="Picture 60" descr="Power Data Query screenshot showing the region data merged to a new column on the SalesDetails tabl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072255" cy="2292350"/>
                    </a:xfrm>
                    <a:prstGeom prst="rect">
                      <a:avLst/>
                    </a:prstGeom>
                    <a:noFill/>
                  </pic:spPr>
                </pic:pic>
              </a:graphicData>
            </a:graphic>
          </wp:inline>
        </w:drawing>
      </w:r>
    </w:p>
    <w:p w14:paraId="26DCD82B" w14:textId="77777777" w:rsidR="00C61175" w:rsidRDefault="00C61175" w:rsidP="00C61175">
      <w:pPr>
        <w:jc w:val="center"/>
      </w:pPr>
    </w:p>
    <w:p w14:paraId="62937094" w14:textId="55C3ED46" w:rsidR="00C23B60" w:rsidRDefault="00C23B60" w:rsidP="00BF4CFA">
      <w:pPr>
        <w:pStyle w:val="Numberlist"/>
      </w:pPr>
      <w:r>
        <w:t>Finall</w:t>
      </w:r>
      <w:r w:rsidR="00BF4CFA">
        <w:t>y</w:t>
      </w:r>
      <w:r>
        <w:t>, save the SalesDetails table in the following formats: CSV, Text, Excel workbook.</w:t>
      </w:r>
    </w:p>
    <w:p w14:paraId="4D52B61B" w14:textId="77777777" w:rsidR="00C23B60" w:rsidRDefault="00C23B60" w:rsidP="00C23B60">
      <w:r>
        <w:t xml:space="preserve"> </w:t>
      </w:r>
    </w:p>
    <w:p w14:paraId="0378DEC4" w14:textId="62B54DE6" w:rsidR="00C23B60" w:rsidRDefault="00C23B60" w:rsidP="00C23B60">
      <w:pPr>
        <w:pStyle w:val="Heading2"/>
        <w:numPr>
          <w:ilvl w:val="0"/>
          <w:numId w:val="0"/>
        </w:numPr>
        <w:ind w:left="1134" w:hanging="1134"/>
      </w:pPr>
      <w:r>
        <w:lastRenderedPageBreak/>
        <w:t>Part 9</w:t>
      </w:r>
      <w:r w:rsidR="00BF4CFA">
        <w:t>:</w:t>
      </w:r>
      <w:r>
        <w:t xml:space="preserve"> Analysis</w:t>
      </w:r>
    </w:p>
    <w:p w14:paraId="4F06A5A6" w14:textId="64119C48" w:rsidR="00C23B60" w:rsidRDefault="00C23B60" w:rsidP="00BF4CFA">
      <w:pPr>
        <w:pStyle w:val="Numberlist"/>
        <w:numPr>
          <w:ilvl w:val="0"/>
          <w:numId w:val="29"/>
        </w:numPr>
      </w:pPr>
      <w:r>
        <w:t>Calculate the total [Profit] by [Region] and [Category].</w:t>
      </w:r>
    </w:p>
    <w:p w14:paraId="1D144BD8" w14:textId="77777777" w:rsidR="00BF4CFA" w:rsidRDefault="00C23B60" w:rsidP="00C23B60">
      <w:pPr>
        <w:pStyle w:val="Bulletlist2"/>
      </w:pPr>
      <w:r>
        <w:t>For which combination of {[Region], [Category]} is total [Profit] highest?</w:t>
      </w:r>
    </w:p>
    <w:p w14:paraId="02496708" w14:textId="1E2F7125" w:rsidR="00C23B60" w:rsidRDefault="00C23B60" w:rsidP="00C23B60">
      <w:pPr>
        <w:pStyle w:val="Bulletlist2"/>
      </w:pPr>
      <w:r>
        <w:t>For which {[Region], [Category]} is total [Profit] negative?</w:t>
      </w:r>
    </w:p>
    <w:p w14:paraId="1326BC98" w14:textId="550253DB" w:rsidR="00C23B60" w:rsidRDefault="00C23B60" w:rsidP="00BF4CFA">
      <w:pPr>
        <w:pStyle w:val="Numberlist"/>
        <w:numPr>
          <w:ilvl w:val="0"/>
          <w:numId w:val="0"/>
        </w:numPr>
        <w:ind w:left="851"/>
      </w:pPr>
      <w:r>
        <w:t>You may refer to the following Pivot Table to identify the answers to both questions:</w:t>
      </w:r>
    </w:p>
    <w:p w14:paraId="26A069F7" w14:textId="099165A0" w:rsidR="006969BA" w:rsidRDefault="006969BA" w:rsidP="00C61175">
      <w:pPr>
        <w:jc w:val="center"/>
      </w:pPr>
      <w:r>
        <w:rPr>
          <w:noProof/>
        </w:rPr>
        <w:drawing>
          <wp:inline distT="0" distB="0" distL="0" distR="0" wp14:anchorId="7A5D5A07" wp14:editId="4EE9ED8A">
            <wp:extent cx="3938270" cy="2219325"/>
            <wp:effectExtent l="0" t="0" r="5080" b="9525"/>
            <wp:docPr id="458173944" name="Picture 61" descr="Pivot table showing sum of profit by region and broken down by category (furniture, office supplies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73944" name="Picture 61" descr="Pivot table showing sum of profit by region and broken down by category (furniture, office supplies and technology)"/>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938270" cy="2219325"/>
                    </a:xfrm>
                    <a:prstGeom prst="rect">
                      <a:avLst/>
                    </a:prstGeom>
                    <a:noFill/>
                  </pic:spPr>
                </pic:pic>
              </a:graphicData>
            </a:graphic>
          </wp:inline>
        </w:drawing>
      </w:r>
    </w:p>
    <w:p w14:paraId="7FCAF4F7" w14:textId="77777777" w:rsidR="00C61175" w:rsidRDefault="00C61175" w:rsidP="00C61175">
      <w:pPr>
        <w:jc w:val="center"/>
      </w:pPr>
    </w:p>
    <w:p w14:paraId="2DB0075F" w14:textId="02E8FF34" w:rsidR="00BF4CFA" w:rsidRDefault="00432FAF" w:rsidP="00432FAF">
      <w:pPr>
        <w:pStyle w:val="Bulletlist2"/>
      </w:pPr>
      <w:r>
        <w:t>West</w:t>
      </w:r>
      <w:r w:rsidR="00BF4CFA">
        <w:t>:</w:t>
      </w:r>
      <w:r>
        <w:t xml:space="preserve"> Technology</w:t>
      </w:r>
    </w:p>
    <w:p w14:paraId="2B837BF8" w14:textId="0577C157" w:rsidR="00432FAF" w:rsidRDefault="00432FAF" w:rsidP="00432FAF">
      <w:pPr>
        <w:pStyle w:val="Bulletlist2"/>
      </w:pPr>
      <w:r>
        <w:t>Central</w:t>
      </w:r>
      <w:r w:rsidR="00BF4CFA">
        <w:t>:</w:t>
      </w:r>
      <w:r>
        <w:t xml:space="preserve"> Furniture</w:t>
      </w:r>
    </w:p>
    <w:p w14:paraId="6E37A571" w14:textId="77777777" w:rsidR="00432FAF" w:rsidRDefault="00432FAF" w:rsidP="00432FAF"/>
    <w:p w14:paraId="536C34BC" w14:textId="77777777" w:rsidR="00BF4CFA" w:rsidRDefault="00432FAF" w:rsidP="00432FAF">
      <w:pPr>
        <w:pStyle w:val="Numberlist"/>
      </w:pPr>
      <w:r>
        <w:t>Calculate the sum of [Quantity] by [Region] and [ShipMode]. Display the sums as a percentage of the total [Quantity] for each [Region].</w:t>
      </w:r>
      <w:r w:rsidR="00BF4CFA">
        <w:t xml:space="preserve"> </w:t>
      </w:r>
    </w:p>
    <w:p w14:paraId="449FD773" w14:textId="77777777" w:rsidR="00BF4CFA" w:rsidRDefault="00432FAF" w:rsidP="00BF4CFA">
      <w:pPr>
        <w:pStyle w:val="Numberlist"/>
        <w:numPr>
          <w:ilvl w:val="0"/>
          <w:numId w:val="0"/>
        </w:numPr>
        <w:ind w:left="851"/>
      </w:pPr>
      <w:r>
        <w:t>In which [Region] is the percentage of items delivered First Class higher than the percentage of items delivered Second Class?</w:t>
      </w:r>
    </w:p>
    <w:p w14:paraId="59E17172" w14:textId="2A2ABCF5" w:rsidR="00432FAF" w:rsidRDefault="00432FAF" w:rsidP="00BF4CFA">
      <w:pPr>
        <w:pStyle w:val="Numberlist"/>
        <w:numPr>
          <w:ilvl w:val="0"/>
          <w:numId w:val="0"/>
        </w:numPr>
        <w:ind w:left="851"/>
      </w:pPr>
      <w:r>
        <w:t>Firstly, let’s create a Pivot Table with the appropriate fields:</w:t>
      </w:r>
    </w:p>
    <w:p w14:paraId="2553A754" w14:textId="4F356F41" w:rsidR="00ED5920" w:rsidRDefault="00ED5920" w:rsidP="00C61175">
      <w:pPr>
        <w:jc w:val="center"/>
      </w:pPr>
      <w:r>
        <w:rPr>
          <w:noProof/>
        </w:rPr>
        <w:drawing>
          <wp:inline distT="0" distB="0" distL="0" distR="0" wp14:anchorId="6389C862" wp14:editId="6BF45A1B">
            <wp:extent cx="3602990" cy="2158365"/>
            <wp:effectExtent l="0" t="0" r="0" b="0"/>
            <wp:docPr id="755602744" name="Picture 62" descr="PivotTable screenshot showing columns for first class, same day, second class, standard class and grand total, and rows for regions central, east, south and w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02744" name="Picture 62" descr="PivotTable screenshot showing columns for first class, same day, second class, standard class and grand total, and rows for regions central, east, south and wes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602990" cy="2158365"/>
                    </a:xfrm>
                    <a:prstGeom prst="rect">
                      <a:avLst/>
                    </a:prstGeom>
                    <a:noFill/>
                  </pic:spPr>
                </pic:pic>
              </a:graphicData>
            </a:graphic>
          </wp:inline>
        </w:drawing>
      </w:r>
    </w:p>
    <w:p w14:paraId="215F7822" w14:textId="77777777" w:rsidR="00C61175" w:rsidRDefault="00C61175" w:rsidP="00C61175">
      <w:pPr>
        <w:jc w:val="center"/>
      </w:pPr>
    </w:p>
    <w:p w14:paraId="43B7C6B4" w14:textId="1E90C791" w:rsidR="00714883" w:rsidRDefault="00714883" w:rsidP="00BF4CFA">
      <w:pPr>
        <w:pStyle w:val="Numberlist"/>
        <w:numPr>
          <w:ilvl w:val="0"/>
          <w:numId w:val="0"/>
        </w:numPr>
        <w:ind w:left="851"/>
      </w:pPr>
      <w:r w:rsidRPr="00714883">
        <w:lastRenderedPageBreak/>
        <w:t>Then, display the values as percentage of row values:</w:t>
      </w:r>
    </w:p>
    <w:p w14:paraId="1A0C5145" w14:textId="70740533" w:rsidR="007A37F2" w:rsidRDefault="007A37F2" w:rsidP="00C61175">
      <w:pPr>
        <w:jc w:val="center"/>
      </w:pPr>
      <w:r>
        <w:rPr>
          <w:noProof/>
        </w:rPr>
        <w:drawing>
          <wp:inline distT="0" distB="0" distL="0" distR="0" wp14:anchorId="57F0A71E" wp14:editId="360E27C1">
            <wp:extent cx="5730875" cy="3218815"/>
            <wp:effectExtent l="0" t="0" r="3175" b="635"/>
            <wp:docPr id="1497679904" name="Picture 63" descr="PivotTable screenshot showing the right-click pop-up menu with Show Values as % of Row Total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79904" name="Picture 63" descr="PivotTable screenshot showing the right-click pop-up menu with Show Values as % of Row Total selec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0875" cy="3218815"/>
                    </a:xfrm>
                    <a:prstGeom prst="rect">
                      <a:avLst/>
                    </a:prstGeom>
                    <a:noFill/>
                  </pic:spPr>
                </pic:pic>
              </a:graphicData>
            </a:graphic>
          </wp:inline>
        </w:drawing>
      </w:r>
    </w:p>
    <w:p w14:paraId="4D861FD9" w14:textId="77777777" w:rsidR="00C61175" w:rsidRDefault="00C61175" w:rsidP="00C61175">
      <w:pPr>
        <w:jc w:val="center"/>
      </w:pPr>
    </w:p>
    <w:p w14:paraId="77F79FEA" w14:textId="0DBC55B2" w:rsidR="0059125C" w:rsidRDefault="0059125C" w:rsidP="00BF4CFA">
      <w:pPr>
        <w:pStyle w:val="Numberlist"/>
        <w:numPr>
          <w:ilvl w:val="0"/>
          <w:numId w:val="0"/>
        </w:numPr>
        <w:ind w:left="851"/>
      </w:pPr>
      <w:r w:rsidRPr="0059125C">
        <w:t>West is the only region where the percentage of First Class Shipping is higher than Second Class Shipping.</w:t>
      </w:r>
    </w:p>
    <w:p w14:paraId="12DEAB4B" w14:textId="2607B61C" w:rsidR="00F51AA4" w:rsidRDefault="00F51AA4" w:rsidP="00F51AA4">
      <w:pPr>
        <w:pStyle w:val="Heading1"/>
        <w:numPr>
          <w:ilvl w:val="0"/>
          <w:numId w:val="0"/>
        </w:numPr>
        <w:ind w:left="1134" w:hanging="1134"/>
      </w:pPr>
      <w:r>
        <w:lastRenderedPageBreak/>
        <w:t>Challenge</w:t>
      </w:r>
    </w:p>
    <w:p w14:paraId="268D1FDA" w14:textId="77777777" w:rsidR="00BF4CFA" w:rsidRDefault="00F51AA4" w:rsidP="00F51AA4">
      <w:pPr>
        <w:pStyle w:val="Numberlist"/>
        <w:numPr>
          <w:ilvl w:val="0"/>
          <w:numId w:val="30"/>
        </w:numPr>
      </w:pPr>
      <w:r>
        <w:t>Find the product with the highest [UnitFullSalePrice] within the [Category] with the lowest sum of [Sales] within the [Region] with the second highest number of [State]s.</w:t>
      </w:r>
    </w:p>
    <w:p w14:paraId="3A0745CB" w14:textId="0F0BAF63" w:rsidR="00F51AA4" w:rsidRDefault="00F51AA4" w:rsidP="00BF4CFA">
      <w:pPr>
        <w:pStyle w:val="Numberlist"/>
        <w:numPr>
          <w:ilvl w:val="0"/>
          <w:numId w:val="0"/>
        </w:numPr>
        <w:ind w:left="851"/>
      </w:pPr>
      <w:r>
        <w:t>Firstly</w:t>
      </w:r>
      <w:r w:rsidR="00BF4CFA">
        <w:t>,</w:t>
      </w:r>
      <w:r>
        <w:t xml:space="preserve"> define which is the region with the second highest number of states creating a pivot table based on StateRegion:</w:t>
      </w:r>
    </w:p>
    <w:p w14:paraId="46D46546" w14:textId="48FE0C0C" w:rsidR="00982155" w:rsidRDefault="00982155" w:rsidP="00C61175">
      <w:pPr>
        <w:jc w:val="center"/>
      </w:pPr>
      <w:r>
        <w:rPr>
          <w:noProof/>
        </w:rPr>
        <w:drawing>
          <wp:inline distT="0" distB="0" distL="0" distR="0" wp14:anchorId="2E51C1F1" wp14:editId="3E4DDC1C">
            <wp:extent cx="2987040" cy="1682750"/>
            <wp:effectExtent l="0" t="0" r="3810" b="0"/>
            <wp:docPr id="1755471364" name="Picture 64" descr="PivotTable screenshot showing categories by number of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71364" name="Picture 64" descr="PivotTable screenshot showing categories by number of state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987040" cy="1682750"/>
                    </a:xfrm>
                    <a:prstGeom prst="rect">
                      <a:avLst/>
                    </a:prstGeom>
                    <a:noFill/>
                  </pic:spPr>
                </pic:pic>
              </a:graphicData>
            </a:graphic>
          </wp:inline>
        </w:drawing>
      </w:r>
    </w:p>
    <w:p w14:paraId="3D9E5470" w14:textId="77777777" w:rsidR="00C61175" w:rsidRDefault="00C61175" w:rsidP="00C61175">
      <w:pPr>
        <w:jc w:val="center"/>
      </w:pPr>
    </w:p>
    <w:p w14:paraId="6AE8EFB0" w14:textId="59215EA9" w:rsidR="00B70C1F" w:rsidRDefault="00B70C1F" w:rsidP="00BF4CFA">
      <w:pPr>
        <w:pStyle w:val="Numberlist"/>
      </w:pPr>
      <w:r w:rsidRPr="00B70C1F">
        <w:t>Secondly, within Central Region, let’s define the Category with the lowest sum of Sales using a pivot table based on SalesDetails:</w:t>
      </w:r>
    </w:p>
    <w:p w14:paraId="4B7FE42E" w14:textId="03E2A828" w:rsidR="009D4B0D" w:rsidRDefault="009D4B0D" w:rsidP="00C61175">
      <w:pPr>
        <w:jc w:val="center"/>
      </w:pPr>
      <w:r>
        <w:rPr>
          <w:noProof/>
        </w:rPr>
        <w:drawing>
          <wp:inline distT="0" distB="0" distL="0" distR="0" wp14:anchorId="2F14B353" wp14:editId="555DFDC3">
            <wp:extent cx="3096895" cy="1737360"/>
            <wp:effectExtent l="0" t="0" r="8255" b="0"/>
            <wp:docPr id="1365299787" name="Picture 65" descr="PivotTable screenshot showing sales by category withing the central region, to find the category with the lowest sum of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99787" name="Picture 65" descr="PivotTable screenshot showing sales by category withing the central region, to find the category with the lowest sum of sale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96895" cy="1737360"/>
                    </a:xfrm>
                    <a:prstGeom prst="rect">
                      <a:avLst/>
                    </a:prstGeom>
                    <a:noFill/>
                  </pic:spPr>
                </pic:pic>
              </a:graphicData>
            </a:graphic>
          </wp:inline>
        </w:drawing>
      </w:r>
    </w:p>
    <w:p w14:paraId="4B2E0742" w14:textId="77777777" w:rsidR="00C61175" w:rsidRDefault="00C61175" w:rsidP="00C61175">
      <w:pPr>
        <w:jc w:val="center"/>
      </w:pPr>
    </w:p>
    <w:p w14:paraId="3D4E6D4C" w14:textId="2320642E" w:rsidR="006925CC" w:rsidRDefault="006925CC" w:rsidP="00BF4CFA">
      <w:pPr>
        <w:pStyle w:val="Numberlist"/>
      </w:pPr>
      <w:r w:rsidRPr="006925CC">
        <w:t>Let’s now find the product with the highest UnitFullSalePrice within the Technology category</w:t>
      </w:r>
      <w:r w:rsidR="00BF4CFA">
        <w:t>.</w:t>
      </w:r>
    </w:p>
    <w:p w14:paraId="69170863" w14:textId="15269F6C" w:rsidR="00B41C32" w:rsidRPr="003C0B64" w:rsidRDefault="00B41C32" w:rsidP="00C61175">
      <w:pPr>
        <w:jc w:val="center"/>
      </w:pPr>
      <w:r>
        <w:rPr>
          <w:noProof/>
        </w:rPr>
        <w:drawing>
          <wp:inline distT="0" distB="0" distL="0" distR="0" wp14:anchorId="0DACFA71" wp14:editId="6D39DFF0">
            <wp:extent cx="3152140" cy="1774190"/>
            <wp:effectExtent l="0" t="0" r="0" b="0"/>
            <wp:docPr id="1963226434" name="Picture 66" descr="PivotTable screenshot showing UnitFullSalePrice in the Technolog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26434" name="Picture 66" descr="PivotTable screenshot showing UnitFullSalePrice in the Technology category."/>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152140" cy="1774190"/>
                    </a:xfrm>
                    <a:prstGeom prst="rect">
                      <a:avLst/>
                    </a:prstGeom>
                    <a:noFill/>
                  </pic:spPr>
                </pic:pic>
              </a:graphicData>
            </a:graphic>
          </wp:inline>
        </w:drawing>
      </w:r>
    </w:p>
    <w:sectPr w:rsidR="00B41C32" w:rsidRPr="003C0B64" w:rsidSect="002920C8">
      <w:headerReference w:type="default" r:id="rId82"/>
      <w:footerReference w:type="default" r:id="rId83"/>
      <w:footerReference w:type="first" r:id="rId84"/>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DED0F" w14:textId="77777777" w:rsidR="007D45C6" w:rsidRPr="00CB5840" w:rsidRDefault="007D45C6" w:rsidP="007F513E">
      <w:r w:rsidRPr="00CB5840">
        <w:separator/>
      </w:r>
    </w:p>
    <w:p w14:paraId="720C215A" w14:textId="77777777" w:rsidR="007D45C6" w:rsidRPr="00CB5840" w:rsidRDefault="007D45C6"/>
    <w:p w14:paraId="56686FC8" w14:textId="77777777" w:rsidR="007D45C6" w:rsidRPr="00CB5840" w:rsidRDefault="007D45C6"/>
  </w:endnote>
  <w:endnote w:type="continuationSeparator" w:id="0">
    <w:p w14:paraId="19533939" w14:textId="77777777" w:rsidR="007D45C6" w:rsidRPr="00CB5840" w:rsidRDefault="007D45C6" w:rsidP="007F513E">
      <w:r w:rsidRPr="00CB5840">
        <w:continuationSeparator/>
      </w:r>
    </w:p>
    <w:p w14:paraId="28C701DF" w14:textId="77777777" w:rsidR="007D45C6" w:rsidRPr="00CB5840" w:rsidRDefault="007D45C6"/>
    <w:p w14:paraId="759F8A65" w14:textId="77777777" w:rsidR="007D45C6" w:rsidRPr="00CB5840" w:rsidRDefault="007D45C6"/>
  </w:endnote>
  <w:endnote w:type="continuationNotice" w:id="1">
    <w:p w14:paraId="3A371B56" w14:textId="77777777" w:rsidR="007D45C6" w:rsidRPr="00CB5840" w:rsidRDefault="007D45C6">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igtree">
    <w:panose1 w:val="00000000000000000000"/>
    <w:charset w:val="00"/>
    <w:family w:val="auto"/>
    <w:pitch w:val="variable"/>
    <w:sig w:usb0="A000006F" w:usb1="0000007B" w:usb2="00000000" w:usb3="00000000" w:csb0="00000093" w:csb1="00000000"/>
    <w:embedRegular r:id="rId1" w:fontKey="{E0D68E4F-2BB1-4D02-A828-DF8FB280F3C9}"/>
    <w:embedBold r:id="rId2" w:fontKey="{BEABAA39-7E1C-4CF1-B520-58561D8E9CB8}"/>
    <w:embedItalic r:id="rId3" w:fontKey="{1179C441-6279-4627-8C5E-E9874DA575E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panose1 w:val="00000400000000000000"/>
    <w:charset w:val="00"/>
    <w:family w:val="auto"/>
    <w:pitch w:val="variable"/>
    <w:sig w:usb0="2000020F" w:usb1="00000003" w:usb2="00000000" w:usb3="00000000" w:csb0="00000197" w:csb1="00000000"/>
    <w:embedRegular r:id="rId4" w:fontKey="{17380E6E-4EFC-40FE-8925-12041285F8A5}"/>
  </w:font>
  <w:font w:name="Figtree ExtraBold">
    <w:panose1 w:val="00000000000000000000"/>
    <w:charset w:val="00"/>
    <w:family w:val="auto"/>
    <w:pitch w:val="variable"/>
    <w:sig w:usb0="A000006F" w:usb1="0000007B" w:usb2="00000000" w:usb3="00000000" w:csb0="00000093" w:csb1="00000000"/>
    <w:embedRegular r:id="rId5" w:fontKey="{25BFCB2F-14A9-4928-B585-86A38092FF26}"/>
    <w:embedBold r:id="rId6" w:fontKey="{23682C3B-D6B3-416C-8272-911D8F27F4D2}"/>
  </w:font>
  <w:font w:name="Arial">
    <w:panose1 w:val="020B0604020202020204"/>
    <w:charset w:val="00"/>
    <w:family w:val="swiss"/>
    <w:pitch w:val="variable"/>
    <w:sig w:usb0="E0002EFF" w:usb1="C000785B" w:usb2="00000009" w:usb3="00000000" w:csb0="000001FF" w:csb1="00000000"/>
  </w:font>
  <w:font w:name="Figtree SemiBold">
    <w:panose1 w:val="00000000000000000000"/>
    <w:charset w:val="00"/>
    <w:family w:val="auto"/>
    <w:pitch w:val="variable"/>
    <w:sig w:usb0="A000006F" w:usb1="0000007B" w:usb2="00000000" w:usb3="00000000" w:csb0="00000093" w:csb1="00000000"/>
    <w:embedBold r:id="rId7" w:fontKey="{1EA917DA-F1B5-485D-AE02-8E85D9AFAB29}"/>
  </w:font>
  <w:font w:name="Figtree Light">
    <w:panose1 w:val="00000000000000000000"/>
    <w:charset w:val="00"/>
    <w:family w:val="auto"/>
    <w:pitch w:val="variable"/>
    <w:sig w:usb0="A000006F" w:usb1="0000007B" w:usb2="00000000" w:usb3="00000000" w:csb0="00000093" w:csb1="00000000"/>
    <w:embedRegular r:id="rId8" w:fontKey="{E56CC35B-C454-480F-BCA5-AB9EAE9DB01C}"/>
  </w:font>
  <w:font w:name="Calibri">
    <w:panose1 w:val="020F0502020204030204"/>
    <w:charset w:val="00"/>
    <w:family w:val="swiss"/>
    <w:pitch w:val="variable"/>
    <w:sig w:usb0="E4002EFF" w:usb1="C200247B" w:usb2="00000009" w:usb3="00000000" w:csb0="000001FF" w:csb1="00000000"/>
    <w:embedRegular r:id="rId9" w:fontKey="{ED0434E5-687E-4EBA-95E2-2352D24320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723400182"/>
      <w:docPartObj>
        <w:docPartGallery w:val="Page Numbers (Bottom of Page)"/>
        <w:docPartUnique/>
      </w:docPartObj>
    </w:sdtPr>
    <w:sdtContent>
      <w:p w14:paraId="753D7021" w14:textId="77777777" w:rsidR="003C0B64" w:rsidRPr="00CB5840" w:rsidRDefault="003C0B64" w:rsidP="003C0B64">
        <w:pPr>
          <w:framePr w:wrap="none" w:vAnchor="text" w:hAnchor="margin" w:xAlign="right" w:y="1"/>
          <w:tabs>
            <w:tab w:val="center" w:pos="4513"/>
            <w:tab w:val="right" w:pos="9026"/>
          </w:tabs>
          <w:rPr>
            <w:sz w:val="20"/>
          </w:rPr>
        </w:pPr>
        <w:r w:rsidRPr="00CB5840">
          <w:rPr>
            <w:sz w:val="20"/>
          </w:rPr>
          <w:fldChar w:fldCharType="begin"/>
        </w:r>
        <w:r w:rsidRPr="00CB5840">
          <w:rPr>
            <w:sz w:val="20"/>
          </w:rPr>
          <w:instrText xml:space="preserve"> PAGE </w:instrText>
        </w:r>
        <w:r w:rsidRPr="00CB5840">
          <w:rPr>
            <w:sz w:val="20"/>
          </w:rPr>
          <w:fldChar w:fldCharType="separate"/>
        </w:r>
        <w:r w:rsidRPr="00CB5840">
          <w:rPr>
            <w:sz w:val="20"/>
          </w:rPr>
          <w:t>1</w:t>
        </w:r>
        <w:r w:rsidRPr="00CB5840">
          <w:rPr>
            <w:sz w:val="20"/>
          </w:rPr>
          <w:fldChar w:fldCharType="end"/>
        </w:r>
      </w:p>
    </w:sdtContent>
  </w:sdt>
  <w:p w14:paraId="11741FF5" w14:textId="2705A94C" w:rsidR="000F6B68" w:rsidRPr="00CB5840" w:rsidRDefault="000F6B68" w:rsidP="003C0B64">
    <w:pPr>
      <w:pStyle w:val="Footer"/>
      <w:tabs>
        <w:tab w:val="clear" w:pos="9026"/>
        <w:tab w:val="right" w:pos="10204"/>
      </w:tabs>
    </w:pPr>
    <w:r w:rsidRPr="00CB5840">
      <w:t>© 202</w:t>
    </w:r>
    <w:r w:rsidR="00121E72" w:rsidRPr="00CB5840">
      <w:t>5</w:t>
    </w:r>
    <w:r w:rsidRPr="00CB5840">
      <w:t xml:space="preserve"> QA Limited or its affiliates. All rights reserved.</w:t>
    </w:r>
    <w:r w:rsidR="003C0B64" w:rsidRPr="00CB5840">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E4C4" w14:textId="77777777" w:rsidR="00786B7E" w:rsidRPr="00CB5840" w:rsidRDefault="00786B7E" w:rsidP="00786B7E">
    <w:pPr>
      <w:pStyle w:val="Footer"/>
      <w:tabs>
        <w:tab w:val="clear" w:pos="9026"/>
        <w:tab w:val="right" w:pos="10204"/>
      </w:tabs>
    </w:pPr>
    <w:r w:rsidRPr="00CB5840">
      <w:fldChar w:fldCharType="begin"/>
    </w:r>
    <w:r w:rsidRPr="00CB5840">
      <w:instrText xml:space="preserve"> PAGE   \* MERGEFORMAT </w:instrText>
    </w:r>
    <w:r w:rsidRPr="00CB5840">
      <w:fldChar w:fldCharType="separate"/>
    </w:r>
    <w:r w:rsidRPr="00CB5840">
      <w:t>i</w:t>
    </w:r>
    <w:r w:rsidRPr="00CB5840">
      <w:fldChar w:fldCharType="end"/>
    </w:r>
    <w:r w:rsidRPr="00CB5840">
      <w:t xml:space="preserve"> | [Insert title]</w:t>
    </w:r>
    <w:r w:rsidRPr="00CB5840">
      <w:tab/>
    </w:r>
    <w:r w:rsidRPr="00CB5840">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C40A1" w14:textId="77777777" w:rsidR="007D45C6" w:rsidRPr="00CB5840" w:rsidRDefault="007D45C6" w:rsidP="007F513E">
      <w:r w:rsidRPr="00CB5840">
        <w:separator/>
      </w:r>
    </w:p>
    <w:p w14:paraId="753818FB" w14:textId="77777777" w:rsidR="007D45C6" w:rsidRPr="00CB5840" w:rsidRDefault="007D45C6"/>
    <w:p w14:paraId="042353BE" w14:textId="77777777" w:rsidR="007D45C6" w:rsidRPr="00CB5840" w:rsidRDefault="007D45C6"/>
  </w:footnote>
  <w:footnote w:type="continuationSeparator" w:id="0">
    <w:p w14:paraId="556F74E1" w14:textId="77777777" w:rsidR="007D45C6" w:rsidRPr="00CB5840" w:rsidRDefault="007D45C6" w:rsidP="007F513E">
      <w:r w:rsidRPr="00CB5840">
        <w:continuationSeparator/>
      </w:r>
    </w:p>
    <w:p w14:paraId="2FE3C3F7" w14:textId="77777777" w:rsidR="007D45C6" w:rsidRPr="00CB5840" w:rsidRDefault="007D45C6"/>
    <w:p w14:paraId="4FE1A79B" w14:textId="77777777" w:rsidR="007D45C6" w:rsidRPr="00CB5840" w:rsidRDefault="007D45C6"/>
  </w:footnote>
  <w:footnote w:type="continuationNotice" w:id="1">
    <w:p w14:paraId="3DB38E6C" w14:textId="77777777" w:rsidR="007D45C6" w:rsidRPr="00CB5840" w:rsidRDefault="007D45C6">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409D" w14:textId="5978EE56" w:rsidR="00750DA6" w:rsidRPr="00CB5840" w:rsidRDefault="002920C8">
    <w:pPr>
      <w:pStyle w:val="Header"/>
    </w:pPr>
    <w:r w:rsidRPr="00CB5840">
      <w:rPr>
        <w:noProof/>
      </w:rPr>
      <mc:AlternateContent>
        <mc:Choice Requires="wps">
          <w:drawing>
            <wp:anchor distT="0" distB="0" distL="114300" distR="114300" simplePos="0" relativeHeight="251659264" behindDoc="0" locked="0" layoutInCell="1" allowOverlap="1" wp14:anchorId="789E1200" wp14:editId="25FEF1D3">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72A16A12" w14:textId="43DAD5F5" w:rsidR="00D767F5" w:rsidRPr="00CB5840" w:rsidRDefault="00CB5840" w:rsidP="00D767F5">
                          <w:pPr>
                            <w:pStyle w:val="Header"/>
                          </w:pPr>
                          <w:r w:rsidRPr="00CB5840">
                            <w:t>Activity: Scenario demonstration practice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9E1200"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72A16A12" w14:textId="43DAD5F5" w:rsidR="00D767F5" w:rsidRPr="00CB5840" w:rsidRDefault="00CB5840" w:rsidP="00D767F5">
                    <w:pPr>
                      <w:pStyle w:val="Header"/>
                    </w:pPr>
                    <w:r w:rsidRPr="00CB5840">
                      <w:t>Activity: Scenario demonstration practice</w:t>
                    </w:r>
                  </w:p>
                </w:txbxContent>
              </v:textbox>
            </v:shape>
          </w:pict>
        </mc:Fallback>
      </mc:AlternateContent>
    </w:r>
    <w:r w:rsidR="00D767F5" w:rsidRPr="00CB5840">
      <w:rPr>
        <w:noProof/>
      </w:rPr>
      <w:drawing>
        <wp:anchor distT="0" distB="0" distL="114300" distR="114300" simplePos="0" relativeHeight="251657216" behindDoc="1" locked="0" layoutInCell="1" allowOverlap="1" wp14:anchorId="01C6828F" wp14:editId="2BFC2779">
          <wp:simplePos x="0" y="0"/>
          <wp:positionH relativeFrom="margin">
            <wp:posOffset>0</wp:posOffset>
          </wp:positionH>
          <wp:positionV relativeFrom="paragraph">
            <wp:posOffset>126365</wp:posOffset>
          </wp:positionV>
          <wp:extent cx="6804000" cy="253386"/>
          <wp:effectExtent l="0" t="0" r="3810" b="635"/>
          <wp:wrapNone/>
          <wp:docPr id="1000259561" name="Picture 11" descr="Decorative image: The Q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9561" name="Picture 11" descr="Decorative image: The QA logo"/>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E34E5AE"/>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2"/>
    <w:multiLevelType w:val="singleLevel"/>
    <w:tmpl w:val="B746731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02DC5002"/>
    <w:multiLevelType w:val="multilevel"/>
    <w:tmpl w:val="3178566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24D5B"/>
    <w:multiLevelType w:val="hybridMultilevel"/>
    <w:tmpl w:val="A29CC74A"/>
    <w:lvl w:ilvl="0" w:tplc="1FFEC70C">
      <w:start w:val="1"/>
      <w:numFmt w:val="lowerLetter"/>
      <w:lvlText w:val="%1)"/>
      <w:lvlJc w:val="left"/>
      <w:pPr>
        <w:ind w:left="1701" w:hanging="567"/>
      </w:pPr>
      <w:rPr>
        <w:rFonts w:ascii="Montserrat Light" w:hAnsi="Montserrat Light" w:hint="default"/>
        <w:b w:val="0"/>
        <w:i w:val="0"/>
        <w:color w:val="auto"/>
        <w:sz w:val="22"/>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5"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79E09BB"/>
    <w:multiLevelType w:val="hybridMultilevel"/>
    <w:tmpl w:val="E4320BF8"/>
    <w:lvl w:ilvl="0" w:tplc="86B2C846">
      <w:start w:val="1"/>
      <w:numFmt w:val="bullet"/>
      <w:lvlText w:val=""/>
      <w:lvlJc w:val="left"/>
      <w:pPr>
        <w:ind w:left="1701" w:hanging="567"/>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8"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83E6163"/>
    <w:multiLevelType w:val="multilevel"/>
    <w:tmpl w:val="6C22C33A"/>
    <w:lvl w:ilvl="0">
      <w:start w:val="1"/>
      <w:numFmt w:val="decimal"/>
      <w:pStyle w:val="Heading1"/>
      <w:lvlText w:val="%1."/>
      <w:lvlJc w:val="left"/>
      <w:pPr>
        <w:ind w:left="1134" w:hanging="1134"/>
      </w:pPr>
      <w:rPr>
        <w:rFonts w:ascii="Figtree ExtraBold" w:hAnsi="Figtree ExtraBold" w:hint="default"/>
        <w:sz w:val="40"/>
      </w:rPr>
    </w:lvl>
    <w:lvl w:ilvl="1">
      <w:start w:val="1"/>
      <w:numFmt w:val="decimal"/>
      <w:pStyle w:val="Heading2"/>
      <w:lvlText w:val="%1.%2."/>
      <w:lvlJc w:val="left"/>
      <w:pPr>
        <w:ind w:left="1134" w:hanging="1134"/>
      </w:pPr>
      <w:rPr>
        <w:rFonts w:ascii="Figtree" w:hAnsi="Figtree" w:hint="default"/>
        <w:b/>
        <w:i w:val="0"/>
        <w:sz w:val="32"/>
      </w:rPr>
    </w:lvl>
    <w:lvl w:ilvl="2">
      <w:start w:val="1"/>
      <w:numFmt w:val="decimal"/>
      <w:pStyle w:val="Heading3"/>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10" w15:restartNumberingAfterBreak="0">
    <w:nsid w:val="426155A0"/>
    <w:multiLevelType w:val="hybridMultilevel"/>
    <w:tmpl w:val="65642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87497B"/>
    <w:multiLevelType w:val="hybridMultilevel"/>
    <w:tmpl w:val="7D0A7FCC"/>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B83988"/>
    <w:multiLevelType w:val="hybridMultilevel"/>
    <w:tmpl w:val="D70098A2"/>
    <w:lvl w:ilvl="0" w:tplc="0AD28780">
      <w:start w:val="1"/>
      <w:numFmt w:val="bullet"/>
      <w:lvlText w:val=""/>
      <w:lvlJc w:val="left"/>
      <w:pPr>
        <w:ind w:left="1134" w:hanging="56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2758DD"/>
    <w:multiLevelType w:val="hybridMultilevel"/>
    <w:tmpl w:val="55A03AEC"/>
    <w:lvl w:ilvl="0" w:tplc="2910C2B2">
      <w:start w:val="1"/>
      <w:numFmt w:val="decimal"/>
      <w:pStyle w:val="Numberlist"/>
      <w:lvlText w:val="%1."/>
      <w:lvlJc w:val="left"/>
      <w:pPr>
        <w:ind w:left="851" w:hanging="284"/>
      </w:pPr>
      <w:rPr>
        <w:rFonts w:hint="default"/>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6111346"/>
    <w:multiLevelType w:val="hybridMultilevel"/>
    <w:tmpl w:val="0B4EFCA0"/>
    <w:lvl w:ilvl="0" w:tplc="3A50806A">
      <w:start w:val="1"/>
      <w:numFmt w:val="bullet"/>
      <w:lvlText w:val="•"/>
      <w:lvlJc w:val="left"/>
      <w:pPr>
        <w:tabs>
          <w:tab w:val="num" w:pos="720"/>
        </w:tabs>
        <w:ind w:left="720" w:hanging="360"/>
      </w:pPr>
      <w:rPr>
        <w:rFonts w:ascii="Arial" w:hAnsi="Arial" w:hint="default"/>
      </w:rPr>
    </w:lvl>
    <w:lvl w:ilvl="1" w:tplc="D73E224A" w:tentative="1">
      <w:start w:val="1"/>
      <w:numFmt w:val="bullet"/>
      <w:lvlText w:val="•"/>
      <w:lvlJc w:val="left"/>
      <w:pPr>
        <w:tabs>
          <w:tab w:val="num" w:pos="1440"/>
        </w:tabs>
        <w:ind w:left="1440" w:hanging="360"/>
      </w:pPr>
      <w:rPr>
        <w:rFonts w:ascii="Arial" w:hAnsi="Arial" w:hint="default"/>
      </w:rPr>
    </w:lvl>
    <w:lvl w:ilvl="2" w:tplc="C5FA98CC" w:tentative="1">
      <w:start w:val="1"/>
      <w:numFmt w:val="bullet"/>
      <w:lvlText w:val="•"/>
      <w:lvlJc w:val="left"/>
      <w:pPr>
        <w:tabs>
          <w:tab w:val="num" w:pos="2160"/>
        </w:tabs>
        <w:ind w:left="2160" w:hanging="360"/>
      </w:pPr>
      <w:rPr>
        <w:rFonts w:ascii="Arial" w:hAnsi="Arial" w:hint="default"/>
      </w:rPr>
    </w:lvl>
    <w:lvl w:ilvl="3" w:tplc="63900C3C" w:tentative="1">
      <w:start w:val="1"/>
      <w:numFmt w:val="bullet"/>
      <w:lvlText w:val="•"/>
      <w:lvlJc w:val="left"/>
      <w:pPr>
        <w:tabs>
          <w:tab w:val="num" w:pos="2880"/>
        </w:tabs>
        <w:ind w:left="2880" w:hanging="360"/>
      </w:pPr>
      <w:rPr>
        <w:rFonts w:ascii="Arial" w:hAnsi="Arial" w:hint="default"/>
      </w:rPr>
    </w:lvl>
    <w:lvl w:ilvl="4" w:tplc="D890A200" w:tentative="1">
      <w:start w:val="1"/>
      <w:numFmt w:val="bullet"/>
      <w:lvlText w:val="•"/>
      <w:lvlJc w:val="left"/>
      <w:pPr>
        <w:tabs>
          <w:tab w:val="num" w:pos="3600"/>
        </w:tabs>
        <w:ind w:left="3600" w:hanging="360"/>
      </w:pPr>
      <w:rPr>
        <w:rFonts w:ascii="Arial" w:hAnsi="Arial" w:hint="default"/>
      </w:rPr>
    </w:lvl>
    <w:lvl w:ilvl="5" w:tplc="6E786602" w:tentative="1">
      <w:start w:val="1"/>
      <w:numFmt w:val="bullet"/>
      <w:lvlText w:val="•"/>
      <w:lvlJc w:val="left"/>
      <w:pPr>
        <w:tabs>
          <w:tab w:val="num" w:pos="4320"/>
        </w:tabs>
        <w:ind w:left="4320" w:hanging="360"/>
      </w:pPr>
      <w:rPr>
        <w:rFonts w:ascii="Arial" w:hAnsi="Arial" w:hint="default"/>
      </w:rPr>
    </w:lvl>
    <w:lvl w:ilvl="6" w:tplc="D6EA5B3A" w:tentative="1">
      <w:start w:val="1"/>
      <w:numFmt w:val="bullet"/>
      <w:lvlText w:val="•"/>
      <w:lvlJc w:val="left"/>
      <w:pPr>
        <w:tabs>
          <w:tab w:val="num" w:pos="5040"/>
        </w:tabs>
        <w:ind w:left="5040" w:hanging="360"/>
      </w:pPr>
      <w:rPr>
        <w:rFonts w:ascii="Arial" w:hAnsi="Arial" w:hint="default"/>
      </w:rPr>
    </w:lvl>
    <w:lvl w:ilvl="7" w:tplc="1E306F64" w:tentative="1">
      <w:start w:val="1"/>
      <w:numFmt w:val="bullet"/>
      <w:lvlText w:val="•"/>
      <w:lvlJc w:val="left"/>
      <w:pPr>
        <w:tabs>
          <w:tab w:val="num" w:pos="5760"/>
        </w:tabs>
        <w:ind w:left="5760" w:hanging="360"/>
      </w:pPr>
      <w:rPr>
        <w:rFonts w:ascii="Arial" w:hAnsi="Arial" w:hint="default"/>
      </w:rPr>
    </w:lvl>
    <w:lvl w:ilvl="8" w:tplc="C30C554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7D11722"/>
    <w:multiLevelType w:val="hybridMultilevel"/>
    <w:tmpl w:val="4D004CBE"/>
    <w:lvl w:ilvl="0" w:tplc="7D72DF0E">
      <w:numFmt w:val="bullet"/>
      <w:lvlText w:val=""/>
      <w:lvlJc w:val="left"/>
      <w:pPr>
        <w:ind w:left="448" w:hanging="361"/>
      </w:pPr>
      <w:rPr>
        <w:rFonts w:ascii="Symbol" w:eastAsia="Symbol" w:hAnsi="Symbol" w:cs="Symbol" w:hint="default"/>
        <w:b w:val="0"/>
        <w:bCs w:val="0"/>
        <w:i w:val="0"/>
        <w:iCs w:val="0"/>
        <w:spacing w:val="0"/>
        <w:w w:val="100"/>
        <w:sz w:val="22"/>
        <w:szCs w:val="22"/>
        <w:lang w:val="en-US" w:eastAsia="en-US" w:bidi="ar-SA"/>
      </w:rPr>
    </w:lvl>
    <w:lvl w:ilvl="1" w:tplc="D062C0D8">
      <w:numFmt w:val="bullet"/>
      <w:lvlText w:val=""/>
      <w:lvlJc w:val="left"/>
      <w:pPr>
        <w:ind w:left="808" w:hanging="360"/>
      </w:pPr>
      <w:rPr>
        <w:rFonts w:ascii="Symbol" w:eastAsia="Symbol" w:hAnsi="Symbol" w:cs="Symbol" w:hint="default"/>
        <w:b w:val="0"/>
        <w:bCs w:val="0"/>
        <w:i w:val="0"/>
        <w:iCs w:val="0"/>
        <w:spacing w:val="0"/>
        <w:w w:val="100"/>
        <w:sz w:val="22"/>
        <w:szCs w:val="22"/>
        <w:lang w:val="en-US" w:eastAsia="en-US" w:bidi="ar-SA"/>
      </w:rPr>
    </w:lvl>
    <w:lvl w:ilvl="2" w:tplc="9192F384">
      <w:numFmt w:val="bullet"/>
      <w:lvlText w:val=""/>
      <w:lvlJc w:val="left"/>
      <w:pPr>
        <w:ind w:left="1139" w:hanging="360"/>
      </w:pPr>
      <w:rPr>
        <w:rFonts w:ascii="Symbol" w:eastAsia="Symbol" w:hAnsi="Symbol" w:cs="Symbol" w:hint="default"/>
        <w:b w:val="0"/>
        <w:bCs w:val="0"/>
        <w:i w:val="0"/>
        <w:iCs w:val="0"/>
        <w:spacing w:val="0"/>
        <w:w w:val="100"/>
        <w:sz w:val="22"/>
        <w:szCs w:val="22"/>
        <w:lang w:val="en-US" w:eastAsia="en-US" w:bidi="ar-SA"/>
      </w:rPr>
    </w:lvl>
    <w:lvl w:ilvl="3" w:tplc="BFD850F2">
      <w:numFmt w:val="bullet"/>
      <w:lvlText w:val="•"/>
      <w:lvlJc w:val="left"/>
      <w:pPr>
        <w:ind w:left="2273" w:hanging="360"/>
      </w:pPr>
      <w:rPr>
        <w:rFonts w:hint="default"/>
        <w:lang w:val="en-US" w:eastAsia="en-US" w:bidi="ar-SA"/>
      </w:rPr>
    </w:lvl>
    <w:lvl w:ilvl="4" w:tplc="B10EDD40">
      <w:numFmt w:val="bullet"/>
      <w:lvlText w:val="•"/>
      <w:lvlJc w:val="left"/>
      <w:pPr>
        <w:ind w:left="3406" w:hanging="360"/>
      </w:pPr>
      <w:rPr>
        <w:rFonts w:hint="default"/>
        <w:lang w:val="en-US" w:eastAsia="en-US" w:bidi="ar-SA"/>
      </w:rPr>
    </w:lvl>
    <w:lvl w:ilvl="5" w:tplc="878C9A1E">
      <w:numFmt w:val="bullet"/>
      <w:lvlText w:val="•"/>
      <w:lvlJc w:val="left"/>
      <w:pPr>
        <w:ind w:left="4539" w:hanging="360"/>
      </w:pPr>
      <w:rPr>
        <w:rFonts w:hint="default"/>
        <w:lang w:val="en-US" w:eastAsia="en-US" w:bidi="ar-SA"/>
      </w:rPr>
    </w:lvl>
    <w:lvl w:ilvl="6" w:tplc="1436B50C">
      <w:numFmt w:val="bullet"/>
      <w:lvlText w:val="•"/>
      <w:lvlJc w:val="left"/>
      <w:pPr>
        <w:ind w:left="5673" w:hanging="360"/>
      </w:pPr>
      <w:rPr>
        <w:rFonts w:hint="default"/>
        <w:lang w:val="en-US" w:eastAsia="en-US" w:bidi="ar-SA"/>
      </w:rPr>
    </w:lvl>
    <w:lvl w:ilvl="7" w:tplc="FD58A436">
      <w:numFmt w:val="bullet"/>
      <w:lvlText w:val="•"/>
      <w:lvlJc w:val="left"/>
      <w:pPr>
        <w:ind w:left="6806" w:hanging="360"/>
      </w:pPr>
      <w:rPr>
        <w:rFonts w:hint="default"/>
        <w:lang w:val="en-US" w:eastAsia="en-US" w:bidi="ar-SA"/>
      </w:rPr>
    </w:lvl>
    <w:lvl w:ilvl="8" w:tplc="3BB8935A">
      <w:numFmt w:val="bullet"/>
      <w:lvlText w:val="•"/>
      <w:lvlJc w:val="left"/>
      <w:pPr>
        <w:ind w:left="7939" w:hanging="360"/>
      </w:pPr>
      <w:rPr>
        <w:rFonts w:hint="default"/>
        <w:lang w:val="en-US" w:eastAsia="en-US" w:bidi="ar-SA"/>
      </w:rPr>
    </w:lvl>
  </w:abstractNum>
  <w:abstractNum w:abstractNumId="18" w15:restartNumberingAfterBreak="0">
    <w:nsid w:val="6BC83387"/>
    <w:multiLevelType w:val="hybridMultilevel"/>
    <w:tmpl w:val="013A68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5E34A92"/>
    <w:multiLevelType w:val="multilevel"/>
    <w:tmpl w:val="9F808E3C"/>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abstractNum w:abstractNumId="20" w15:restartNumberingAfterBreak="0">
    <w:nsid w:val="7B0717F5"/>
    <w:multiLevelType w:val="hybridMultilevel"/>
    <w:tmpl w:val="6130EC46"/>
    <w:lvl w:ilvl="0" w:tplc="E1AC4982">
      <w:start w:val="1"/>
      <w:numFmt w:val="decimal"/>
      <w:lvlText w:val="%1."/>
      <w:lvlJc w:val="left"/>
      <w:pPr>
        <w:ind w:left="1134" w:hanging="567"/>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775049767">
    <w:abstractNumId w:val="9"/>
  </w:num>
  <w:num w:numId="2" w16cid:durableId="1710959336">
    <w:abstractNumId w:val="10"/>
  </w:num>
  <w:num w:numId="3" w16cid:durableId="37897106">
    <w:abstractNumId w:val="3"/>
  </w:num>
  <w:num w:numId="4" w16cid:durableId="1065445368">
    <w:abstractNumId w:val="18"/>
  </w:num>
  <w:num w:numId="5" w16cid:durableId="1509756976">
    <w:abstractNumId w:val="14"/>
  </w:num>
  <w:num w:numId="6" w16cid:durableId="1992630998">
    <w:abstractNumId w:val="2"/>
  </w:num>
  <w:num w:numId="7" w16cid:durableId="1127549620">
    <w:abstractNumId w:val="1"/>
  </w:num>
  <w:num w:numId="8" w16cid:durableId="1623220833">
    <w:abstractNumId w:val="0"/>
  </w:num>
  <w:num w:numId="9" w16cid:durableId="1589922319">
    <w:abstractNumId w:val="11"/>
  </w:num>
  <w:num w:numId="10" w16cid:durableId="380635671">
    <w:abstractNumId w:val="13"/>
  </w:num>
  <w:num w:numId="11" w16cid:durableId="2075270541">
    <w:abstractNumId w:val="7"/>
  </w:num>
  <w:num w:numId="12" w16cid:durableId="658967853">
    <w:abstractNumId w:val="20"/>
  </w:num>
  <w:num w:numId="13" w16cid:durableId="1582442330">
    <w:abstractNumId w:val="4"/>
  </w:num>
  <w:num w:numId="14" w16cid:durableId="1693529811">
    <w:abstractNumId w:val="19"/>
  </w:num>
  <w:num w:numId="15" w16cid:durableId="1663772690">
    <w:abstractNumId w:val="8"/>
  </w:num>
  <w:num w:numId="16" w16cid:durableId="112597264">
    <w:abstractNumId w:val="6"/>
  </w:num>
  <w:num w:numId="17" w16cid:durableId="714547675">
    <w:abstractNumId w:val="5"/>
  </w:num>
  <w:num w:numId="18" w16cid:durableId="1528326635">
    <w:abstractNumId w:val="12"/>
  </w:num>
  <w:num w:numId="19" w16cid:durableId="996686339">
    <w:abstractNumId w:val="16"/>
  </w:num>
  <w:num w:numId="20" w16cid:durableId="1987591806">
    <w:abstractNumId w:val="15"/>
  </w:num>
  <w:num w:numId="21" w16cid:durableId="1798067057">
    <w:abstractNumId w:val="14"/>
    <w:lvlOverride w:ilvl="0">
      <w:startOverride w:val="1"/>
    </w:lvlOverride>
  </w:num>
  <w:num w:numId="22" w16cid:durableId="762069848">
    <w:abstractNumId w:val="17"/>
  </w:num>
  <w:num w:numId="23" w16cid:durableId="2050185467">
    <w:abstractNumId w:val="14"/>
    <w:lvlOverride w:ilvl="0">
      <w:startOverride w:val="1"/>
    </w:lvlOverride>
  </w:num>
  <w:num w:numId="24" w16cid:durableId="792870929">
    <w:abstractNumId w:val="14"/>
    <w:lvlOverride w:ilvl="0">
      <w:startOverride w:val="1"/>
    </w:lvlOverride>
  </w:num>
  <w:num w:numId="25" w16cid:durableId="1667171559">
    <w:abstractNumId w:val="14"/>
    <w:lvlOverride w:ilvl="0">
      <w:startOverride w:val="1"/>
    </w:lvlOverride>
  </w:num>
  <w:num w:numId="26" w16cid:durableId="1616062606">
    <w:abstractNumId w:val="14"/>
    <w:lvlOverride w:ilvl="0">
      <w:startOverride w:val="1"/>
    </w:lvlOverride>
  </w:num>
  <w:num w:numId="27" w16cid:durableId="1880510924">
    <w:abstractNumId w:val="14"/>
    <w:lvlOverride w:ilvl="0">
      <w:startOverride w:val="1"/>
    </w:lvlOverride>
  </w:num>
  <w:num w:numId="28" w16cid:durableId="644241006">
    <w:abstractNumId w:val="14"/>
    <w:lvlOverride w:ilvl="0">
      <w:startOverride w:val="1"/>
    </w:lvlOverride>
  </w:num>
  <w:num w:numId="29" w16cid:durableId="667319881">
    <w:abstractNumId w:val="14"/>
    <w:lvlOverride w:ilvl="0">
      <w:startOverride w:val="1"/>
    </w:lvlOverride>
  </w:num>
  <w:num w:numId="30" w16cid:durableId="913515698">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77"/>
    <w:rsid w:val="00006313"/>
    <w:rsid w:val="00014C9E"/>
    <w:rsid w:val="0001537B"/>
    <w:rsid w:val="000208DB"/>
    <w:rsid w:val="00020937"/>
    <w:rsid w:val="000217FA"/>
    <w:rsid w:val="0003148E"/>
    <w:rsid w:val="00032F27"/>
    <w:rsid w:val="00033B7F"/>
    <w:rsid w:val="00035F9E"/>
    <w:rsid w:val="000371CB"/>
    <w:rsid w:val="000439EF"/>
    <w:rsid w:val="00044A0B"/>
    <w:rsid w:val="0004620D"/>
    <w:rsid w:val="0005679C"/>
    <w:rsid w:val="000650C2"/>
    <w:rsid w:val="0006516C"/>
    <w:rsid w:val="0006530F"/>
    <w:rsid w:val="00066747"/>
    <w:rsid w:val="00066D94"/>
    <w:rsid w:val="00066E08"/>
    <w:rsid w:val="0007050E"/>
    <w:rsid w:val="00080A08"/>
    <w:rsid w:val="00082AC3"/>
    <w:rsid w:val="00094E27"/>
    <w:rsid w:val="00095225"/>
    <w:rsid w:val="00096857"/>
    <w:rsid w:val="000A3C09"/>
    <w:rsid w:val="000B1C9B"/>
    <w:rsid w:val="000B6913"/>
    <w:rsid w:val="000C11D1"/>
    <w:rsid w:val="000C2C04"/>
    <w:rsid w:val="000C6C71"/>
    <w:rsid w:val="000D2937"/>
    <w:rsid w:val="000D5E6F"/>
    <w:rsid w:val="000D691F"/>
    <w:rsid w:val="000E15E1"/>
    <w:rsid w:val="000E2091"/>
    <w:rsid w:val="000E2F26"/>
    <w:rsid w:val="000E5B0B"/>
    <w:rsid w:val="000F1EDD"/>
    <w:rsid w:val="000F211E"/>
    <w:rsid w:val="000F640B"/>
    <w:rsid w:val="000F6B68"/>
    <w:rsid w:val="000F73D7"/>
    <w:rsid w:val="000F7792"/>
    <w:rsid w:val="00113591"/>
    <w:rsid w:val="0011477C"/>
    <w:rsid w:val="00121E72"/>
    <w:rsid w:val="001238C6"/>
    <w:rsid w:val="00125AED"/>
    <w:rsid w:val="00130014"/>
    <w:rsid w:val="00132A36"/>
    <w:rsid w:val="00134638"/>
    <w:rsid w:val="00134C15"/>
    <w:rsid w:val="00135BE0"/>
    <w:rsid w:val="00137386"/>
    <w:rsid w:val="00137B58"/>
    <w:rsid w:val="0014145F"/>
    <w:rsid w:val="001431C9"/>
    <w:rsid w:val="00144858"/>
    <w:rsid w:val="00152835"/>
    <w:rsid w:val="00152AE6"/>
    <w:rsid w:val="00154A69"/>
    <w:rsid w:val="0015529F"/>
    <w:rsid w:val="00155588"/>
    <w:rsid w:val="001600EC"/>
    <w:rsid w:val="00160115"/>
    <w:rsid w:val="00162A8C"/>
    <w:rsid w:val="001709BE"/>
    <w:rsid w:val="00175BFD"/>
    <w:rsid w:val="00176CDE"/>
    <w:rsid w:val="00182B22"/>
    <w:rsid w:val="00183D12"/>
    <w:rsid w:val="00185B11"/>
    <w:rsid w:val="00191093"/>
    <w:rsid w:val="00191BC5"/>
    <w:rsid w:val="00194F98"/>
    <w:rsid w:val="00195AF2"/>
    <w:rsid w:val="001972A9"/>
    <w:rsid w:val="00197A6E"/>
    <w:rsid w:val="001B6FB5"/>
    <w:rsid w:val="001D77DA"/>
    <w:rsid w:val="001E2910"/>
    <w:rsid w:val="001E3BCE"/>
    <w:rsid w:val="001E44F2"/>
    <w:rsid w:val="001E5525"/>
    <w:rsid w:val="00202329"/>
    <w:rsid w:val="0020613D"/>
    <w:rsid w:val="00216196"/>
    <w:rsid w:val="00223154"/>
    <w:rsid w:val="0022574D"/>
    <w:rsid w:val="002260DA"/>
    <w:rsid w:val="00234670"/>
    <w:rsid w:val="00255E42"/>
    <w:rsid w:val="00256887"/>
    <w:rsid w:val="002641FD"/>
    <w:rsid w:val="00264846"/>
    <w:rsid w:val="00267F48"/>
    <w:rsid w:val="0028219F"/>
    <w:rsid w:val="002823CC"/>
    <w:rsid w:val="00286373"/>
    <w:rsid w:val="002920C8"/>
    <w:rsid w:val="00292978"/>
    <w:rsid w:val="0029306B"/>
    <w:rsid w:val="00297F3D"/>
    <w:rsid w:val="002A02A4"/>
    <w:rsid w:val="002A0426"/>
    <w:rsid w:val="002A3720"/>
    <w:rsid w:val="002A3ED0"/>
    <w:rsid w:val="002A65F1"/>
    <w:rsid w:val="002A697B"/>
    <w:rsid w:val="002B086E"/>
    <w:rsid w:val="002B5044"/>
    <w:rsid w:val="002B6761"/>
    <w:rsid w:val="002B69D6"/>
    <w:rsid w:val="002C1B7A"/>
    <w:rsid w:val="002C21DA"/>
    <w:rsid w:val="002C51CE"/>
    <w:rsid w:val="002D0F16"/>
    <w:rsid w:val="002D6393"/>
    <w:rsid w:val="002D64AE"/>
    <w:rsid w:val="002E03F2"/>
    <w:rsid w:val="002E1E0A"/>
    <w:rsid w:val="002E2D72"/>
    <w:rsid w:val="002E3C35"/>
    <w:rsid w:val="002E3E3B"/>
    <w:rsid w:val="002E4C08"/>
    <w:rsid w:val="002E79E2"/>
    <w:rsid w:val="002F0DEF"/>
    <w:rsid w:val="002F1D41"/>
    <w:rsid w:val="00303DD8"/>
    <w:rsid w:val="00306CC8"/>
    <w:rsid w:val="00311E46"/>
    <w:rsid w:val="00313F4D"/>
    <w:rsid w:val="00317AE6"/>
    <w:rsid w:val="0032085B"/>
    <w:rsid w:val="00321328"/>
    <w:rsid w:val="00325D71"/>
    <w:rsid w:val="00331674"/>
    <w:rsid w:val="00332077"/>
    <w:rsid w:val="003332F3"/>
    <w:rsid w:val="0033641D"/>
    <w:rsid w:val="00350EFD"/>
    <w:rsid w:val="0035305B"/>
    <w:rsid w:val="00353B94"/>
    <w:rsid w:val="003603BA"/>
    <w:rsid w:val="00364719"/>
    <w:rsid w:val="0036568D"/>
    <w:rsid w:val="00366B6B"/>
    <w:rsid w:val="0037150A"/>
    <w:rsid w:val="00371D38"/>
    <w:rsid w:val="003810D2"/>
    <w:rsid w:val="003824BC"/>
    <w:rsid w:val="003906C2"/>
    <w:rsid w:val="00391057"/>
    <w:rsid w:val="00395F5B"/>
    <w:rsid w:val="0039667F"/>
    <w:rsid w:val="003A7644"/>
    <w:rsid w:val="003B008A"/>
    <w:rsid w:val="003B037F"/>
    <w:rsid w:val="003B1B6E"/>
    <w:rsid w:val="003B54B5"/>
    <w:rsid w:val="003B60EF"/>
    <w:rsid w:val="003C0B64"/>
    <w:rsid w:val="003C1220"/>
    <w:rsid w:val="003C436F"/>
    <w:rsid w:val="003D028D"/>
    <w:rsid w:val="003D2474"/>
    <w:rsid w:val="003D4FAF"/>
    <w:rsid w:val="003D6645"/>
    <w:rsid w:val="003E4D7F"/>
    <w:rsid w:val="003F0139"/>
    <w:rsid w:val="003F05DC"/>
    <w:rsid w:val="003F4C3A"/>
    <w:rsid w:val="003F4CB3"/>
    <w:rsid w:val="003F6E57"/>
    <w:rsid w:val="00402E68"/>
    <w:rsid w:val="004050FE"/>
    <w:rsid w:val="00410889"/>
    <w:rsid w:val="00414145"/>
    <w:rsid w:val="0041660E"/>
    <w:rsid w:val="00416861"/>
    <w:rsid w:val="004210EB"/>
    <w:rsid w:val="00421D46"/>
    <w:rsid w:val="0042281D"/>
    <w:rsid w:val="00426576"/>
    <w:rsid w:val="00430896"/>
    <w:rsid w:val="00432FAF"/>
    <w:rsid w:val="00441EB6"/>
    <w:rsid w:val="004429D9"/>
    <w:rsid w:val="00445938"/>
    <w:rsid w:val="00450B4E"/>
    <w:rsid w:val="0045145D"/>
    <w:rsid w:val="00451B2B"/>
    <w:rsid w:val="00460CB4"/>
    <w:rsid w:val="0046212B"/>
    <w:rsid w:val="00462FCD"/>
    <w:rsid w:val="004643D5"/>
    <w:rsid w:val="00465FFB"/>
    <w:rsid w:val="00481DB4"/>
    <w:rsid w:val="00486D9B"/>
    <w:rsid w:val="0048772D"/>
    <w:rsid w:val="0049601A"/>
    <w:rsid w:val="00497AD6"/>
    <w:rsid w:val="00497B0D"/>
    <w:rsid w:val="004A227A"/>
    <w:rsid w:val="004A2C68"/>
    <w:rsid w:val="004A30D2"/>
    <w:rsid w:val="004A5950"/>
    <w:rsid w:val="004A65CF"/>
    <w:rsid w:val="004A7810"/>
    <w:rsid w:val="004B455B"/>
    <w:rsid w:val="004C00BC"/>
    <w:rsid w:val="004C0895"/>
    <w:rsid w:val="004C4165"/>
    <w:rsid w:val="004C5F81"/>
    <w:rsid w:val="004D163F"/>
    <w:rsid w:val="004D5FC3"/>
    <w:rsid w:val="004D65CB"/>
    <w:rsid w:val="004E0143"/>
    <w:rsid w:val="004E5F65"/>
    <w:rsid w:val="004E7CFB"/>
    <w:rsid w:val="004F5BB4"/>
    <w:rsid w:val="005069A8"/>
    <w:rsid w:val="00523655"/>
    <w:rsid w:val="00523B77"/>
    <w:rsid w:val="00524EC7"/>
    <w:rsid w:val="00525952"/>
    <w:rsid w:val="00526FD5"/>
    <w:rsid w:val="00527370"/>
    <w:rsid w:val="0053225A"/>
    <w:rsid w:val="005324A5"/>
    <w:rsid w:val="00533798"/>
    <w:rsid w:val="00534E82"/>
    <w:rsid w:val="00536EFE"/>
    <w:rsid w:val="00555765"/>
    <w:rsid w:val="005563F4"/>
    <w:rsid w:val="00561322"/>
    <w:rsid w:val="00574380"/>
    <w:rsid w:val="00574932"/>
    <w:rsid w:val="00574D3D"/>
    <w:rsid w:val="00576122"/>
    <w:rsid w:val="00576787"/>
    <w:rsid w:val="005772BB"/>
    <w:rsid w:val="00581435"/>
    <w:rsid w:val="00586AAF"/>
    <w:rsid w:val="00587965"/>
    <w:rsid w:val="0059125C"/>
    <w:rsid w:val="00594727"/>
    <w:rsid w:val="005974B4"/>
    <w:rsid w:val="00597E56"/>
    <w:rsid w:val="005A0A58"/>
    <w:rsid w:val="005A181D"/>
    <w:rsid w:val="005A2769"/>
    <w:rsid w:val="005A2F5C"/>
    <w:rsid w:val="005A300C"/>
    <w:rsid w:val="005A38C2"/>
    <w:rsid w:val="005A656D"/>
    <w:rsid w:val="005A66CE"/>
    <w:rsid w:val="005A7C5D"/>
    <w:rsid w:val="005B0D93"/>
    <w:rsid w:val="005B33F0"/>
    <w:rsid w:val="005B3C38"/>
    <w:rsid w:val="005C5018"/>
    <w:rsid w:val="005C5075"/>
    <w:rsid w:val="005C553B"/>
    <w:rsid w:val="005C6623"/>
    <w:rsid w:val="005C75D5"/>
    <w:rsid w:val="005D289D"/>
    <w:rsid w:val="005F0B6B"/>
    <w:rsid w:val="006007BF"/>
    <w:rsid w:val="00602689"/>
    <w:rsid w:val="00610438"/>
    <w:rsid w:val="00612EE4"/>
    <w:rsid w:val="00616CE3"/>
    <w:rsid w:val="00617979"/>
    <w:rsid w:val="006209FF"/>
    <w:rsid w:val="00620FC7"/>
    <w:rsid w:val="006471A8"/>
    <w:rsid w:val="006511A2"/>
    <w:rsid w:val="00651690"/>
    <w:rsid w:val="00652585"/>
    <w:rsid w:val="00652807"/>
    <w:rsid w:val="00662B46"/>
    <w:rsid w:val="00663D35"/>
    <w:rsid w:val="00667D45"/>
    <w:rsid w:val="00671688"/>
    <w:rsid w:val="0067718E"/>
    <w:rsid w:val="00685314"/>
    <w:rsid w:val="0069034B"/>
    <w:rsid w:val="00692134"/>
    <w:rsid w:val="006921D8"/>
    <w:rsid w:val="006925CC"/>
    <w:rsid w:val="006926C6"/>
    <w:rsid w:val="006969BA"/>
    <w:rsid w:val="00697B9A"/>
    <w:rsid w:val="006A45C5"/>
    <w:rsid w:val="006A5BEC"/>
    <w:rsid w:val="006A6E2F"/>
    <w:rsid w:val="006B0EFF"/>
    <w:rsid w:val="006B7965"/>
    <w:rsid w:val="006C0FEB"/>
    <w:rsid w:val="006D2FEC"/>
    <w:rsid w:val="006D3A01"/>
    <w:rsid w:val="006D71DB"/>
    <w:rsid w:val="006E7E95"/>
    <w:rsid w:val="006F0468"/>
    <w:rsid w:val="006F1AAB"/>
    <w:rsid w:val="006F385F"/>
    <w:rsid w:val="006F7738"/>
    <w:rsid w:val="00700570"/>
    <w:rsid w:val="00700CC6"/>
    <w:rsid w:val="00701AF0"/>
    <w:rsid w:val="007040AE"/>
    <w:rsid w:val="007072C3"/>
    <w:rsid w:val="00714883"/>
    <w:rsid w:val="007241E5"/>
    <w:rsid w:val="00724E3E"/>
    <w:rsid w:val="00730F3D"/>
    <w:rsid w:val="0074135F"/>
    <w:rsid w:val="00741562"/>
    <w:rsid w:val="007458DA"/>
    <w:rsid w:val="00750DA6"/>
    <w:rsid w:val="00751782"/>
    <w:rsid w:val="0075246A"/>
    <w:rsid w:val="00755C79"/>
    <w:rsid w:val="00757101"/>
    <w:rsid w:val="00760749"/>
    <w:rsid w:val="00762BD0"/>
    <w:rsid w:val="007655BA"/>
    <w:rsid w:val="00765FEF"/>
    <w:rsid w:val="007667D1"/>
    <w:rsid w:val="0077328C"/>
    <w:rsid w:val="00773589"/>
    <w:rsid w:val="007741DD"/>
    <w:rsid w:val="007760E2"/>
    <w:rsid w:val="00783C9C"/>
    <w:rsid w:val="00786B7E"/>
    <w:rsid w:val="00787EDF"/>
    <w:rsid w:val="00794D9B"/>
    <w:rsid w:val="00795A3F"/>
    <w:rsid w:val="007969B2"/>
    <w:rsid w:val="00797315"/>
    <w:rsid w:val="007A37F2"/>
    <w:rsid w:val="007A5D0E"/>
    <w:rsid w:val="007B1364"/>
    <w:rsid w:val="007B1BA5"/>
    <w:rsid w:val="007B2F2F"/>
    <w:rsid w:val="007C1D30"/>
    <w:rsid w:val="007C2497"/>
    <w:rsid w:val="007C524C"/>
    <w:rsid w:val="007C6FF5"/>
    <w:rsid w:val="007C7978"/>
    <w:rsid w:val="007D0C51"/>
    <w:rsid w:val="007D1C79"/>
    <w:rsid w:val="007D45C6"/>
    <w:rsid w:val="007D59B5"/>
    <w:rsid w:val="007D5CA7"/>
    <w:rsid w:val="007D6B05"/>
    <w:rsid w:val="007D7591"/>
    <w:rsid w:val="007E2CF4"/>
    <w:rsid w:val="007E4E2E"/>
    <w:rsid w:val="007F28D5"/>
    <w:rsid w:val="007F513E"/>
    <w:rsid w:val="007F5A7E"/>
    <w:rsid w:val="007F6EBB"/>
    <w:rsid w:val="008016B7"/>
    <w:rsid w:val="00802AF3"/>
    <w:rsid w:val="0080546A"/>
    <w:rsid w:val="008056F1"/>
    <w:rsid w:val="00813540"/>
    <w:rsid w:val="00814B55"/>
    <w:rsid w:val="00815C4C"/>
    <w:rsid w:val="00816027"/>
    <w:rsid w:val="00817DA1"/>
    <w:rsid w:val="008207AE"/>
    <w:rsid w:val="0082080E"/>
    <w:rsid w:val="00820B3A"/>
    <w:rsid w:val="00820D31"/>
    <w:rsid w:val="00820D5C"/>
    <w:rsid w:val="0082549C"/>
    <w:rsid w:val="00833678"/>
    <w:rsid w:val="00844F19"/>
    <w:rsid w:val="0084601C"/>
    <w:rsid w:val="00851DEF"/>
    <w:rsid w:val="008538D4"/>
    <w:rsid w:val="00853DE6"/>
    <w:rsid w:val="00855A26"/>
    <w:rsid w:val="00862DF9"/>
    <w:rsid w:val="008648DD"/>
    <w:rsid w:val="00866B4E"/>
    <w:rsid w:val="00870762"/>
    <w:rsid w:val="00871E7C"/>
    <w:rsid w:val="008723D2"/>
    <w:rsid w:val="008739A0"/>
    <w:rsid w:val="00876B89"/>
    <w:rsid w:val="00877F5A"/>
    <w:rsid w:val="008856DD"/>
    <w:rsid w:val="008876C2"/>
    <w:rsid w:val="00895ADE"/>
    <w:rsid w:val="008965EE"/>
    <w:rsid w:val="008A23D5"/>
    <w:rsid w:val="008A7DCD"/>
    <w:rsid w:val="008B460F"/>
    <w:rsid w:val="008B4D68"/>
    <w:rsid w:val="008B55C9"/>
    <w:rsid w:val="008B5F2E"/>
    <w:rsid w:val="008B6E6B"/>
    <w:rsid w:val="008C6142"/>
    <w:rsid w:val="008D140D"/>
    <w:rsid w:val="008D4504"/>
    <w:rsid w:val="008D7670"/>
    <w:rsid w:val="008E0AD5"/>
    <w:rsid w:val="008E0C0D"/>
    <w:rsid w:val="008E316B"/>
    <w:rsid w:val="008E4787"/>
    <w:rsid w:val="008F10F3"/>
    <w:rsid w:val="008F3FD7"/>
    <w:rsid w:val="008F5350"/>
    <w:rsid w:val="008F5AC9"/>
    <w:rsid w:val="008F65B2"/>
    <w:rsid w:val="00901E6B"/>
    <w:rsid w:val="0090331D"/>
    <w:rsid w:val="00905BEC"/>
    <w:rsid w:val="00911ABF"/>
    <w:rsid w:val="00917B5C"/>
    <w:rsid w:val="00922C9A"/>
    <w:rsid w:val="0092574D"/>
    <w:rsid w:val="009315AD"/>
    <w:rsid w:val="0093598F"/>
    <w:rsid w:val="00936440"/>
    <w:rsid w:val="00937313"/>
    <w:rsid w:val="009375F6"/>
    <w:rsid w:val="0094164D"/>
    <w:rsid w:val="00946E72"/>
    <w:rsid w:val="00951F45"/>
    <w:rsid w:val="009525EB"/>
    <w:rsid w:val="00953AB3"/>
    <w:rsid w:val="009600E4"/>
    <w:rsid w:val="00965F5F"/>
    <w:rsid w:val="00967E71"/>
    <w:rsid w:val="00971017"/>
    <w:rsid w:val="00981E9D"/>
    <w:rsid w:val="00982155"/>
    <w:rsid w:val="009839AA"/>
    <w:rsid w:val="009856C2"/>
    <w:rsid w:val="00987561"/>
    <w:rsid w:val="009A0F75"/>
    <w:rsid w:val="009A26F4"/>
    <w:rsid w:val="009A2E1D"/>
    <w:rsid w:val="009A4495"/>
    <w:rsid w:val="009B0E0C"/>
    <w:rsid w:val="009B351A"/>
    <w:rsid w:val="009D3007"/>
    <w:rsid w:val="009D4B0D"/>
    <w:rsid w:val="009D73A3"/>
    <w:rsid w:val="009E0440"/>
    <w:rsid w:val="009E190A"/>
    <w:rsid w:val="009E6BF5"/>
    <w:rsid w:val="009F23DA"/>
    <w:rsid w:val="009F393B"/>
    <w:rsid w:val="009F7157"/>
    <w:rsid w:val="00A0086B"/>
    <w:rsid w:val="00A03FE1"/>
    <w:rsid w:val="00A21B45"/>
    <w:rsid w:val="00A21BA0"/>
    <w:rsid w:val="00A31043"/>
    <w:rsid w:val="00A37CF3"/>
    <w:rsid w:val="00A433B2"/>
    <w:rsid w:val="00A44BB4"/>
    <w:rsid w:val="00A45AFE"/>
    <w:rsid w:val="00A64019"/>
    <w:rsid w:val="00A750BB"/>
    <w:rsid w:val="00A76D1A"/>
    <w:rsid w:val="00A85367"/>
    <w:rsid w:val="00A922CF"/>
    <w:rsid w:val="00A92980"/>
    <w:rsid w:val="00A95294"/>
    <w:rsid w:val="00AA5160"/>
    <w:rsid w:val="00AB2FF3"/>
    <w:rsid w:val="00AD1429"/>
    <w:rsid w:val="00AD2A6A"/>
    <w:rsid w:val="00AD4410"/>
    <w:rsid w:val="00AD6324"/>
    <w:rsid w:val="00AD6B52"/>
    <w:rsid w:val="00AD7739"/>
    <w:rsid w:val="00AE3655"/>
    <w:rsid w:val="00AE7512"/>
    <w:rsid w:val="00AF4694"/>
    <w:rsid w:val="00B02C91"/>
    <w:rsid w:val="00B0774E"/>
    <w:rsid w:val="00B14693"/>
    <w:rsid w:val="00B169B8"/>
    <w:rsid w:val="00B20A72"/>
    <w:rsid w:val="00B2428A"/>
    <w:rsid w:val="00B26AE5"/>
    <w:rsid w:val="00B27EBD"/>
    <w:rsid w:val="00B409DE"/>
    <w:rsid w:val="00B41C32"/>
    <w:rsid w:val="00B43339"/>
    <w:rsid w:val="00B43BF4"/>
    <w:rsid w:val="00B52AFD"/>
    <w:rsid w:val="00B5358B"/>
    <w:rsid w:val="00B57DB4"/>
    <w:rsid w:val="00B61345"/>
    <w:rsid w:val="00B632F7"/>
    <w:rsid w:val="00B63EC6"/>
    <w:rsid w:val="00B70C1F"/>
    <w:rsid w:val="00B758A3"/>
    <w:rsid w:val="00B87D62"/>
    <w:rsid w:val="00B91DEE"/>
    <w:rsid w:val="00B94526"/>
    <w:rsid w:val="00BA4525"/>
    <w:rsid w:val="00BA60BE"/>
    <w:rsid w:val="00BB2F39"/>
    <w:rsid w:val="00BB7514"/>
    <w:rsid w:val="00BB7B1E"/>
    <w:rsid w:val="00BC0C8C"/>
    <w:rsid w:val="00BC13CF"/>
    <w:rsid w:val="00BC51AA"/>
    <w:rsid w:val="00BD463A"/>
    <w:rsid w:val="00BD4FA5"/>
    <w:rsid w:val="00BD555C"/>
    <w:rsid w:val="00BE0167"/>
    <w:rsid w:val="00BE5D1E"/>
    <w:rsid w:val="00BE6F66"/>
    <w:rsid w:val="00BF4CFA"/>
    <w:rsid w:val="00BF77E8"/>
    <w:rsid w:val="00C003E2"/>
    <w:rsid w:val="00C004DC"/>
    <w:rsid w:val="00C07069"/>
    <w:rsid w:val="00C12ECC"/>
    <w:rsid w:val="00C1331D"/>
    <w:rsid w:val="00C137DE"/>
    <w:rsid w:val="00C1556F"/>
    <w:rsid w:val="00C217D8"/>
    <w:rsid w:val="00C23B60"/>
    <w:rsid w:val="00C25021"/>
    <w:rsid w:val="00C334CD"/>
    <w:rsid w:val="00C341D9"/>
    <w:rsid w:val="00C34B4B"/>
    <w:rsid w:val="00C34B92"/>
    <w:rsid w:val="00C4044B"/>
    <w:rsid w:val="00C41BA7"/>
    <w:rsid w:val="00C43F8A"/>
    <w:rsid w:val="00C45675"/>
    <w:rsid w:val="00C57911"/>
    <w:rsid w:val="00C60BAC"/>
    <w:rsid w:val="00C61175"/>
    <w:rsid w:val="00C62026"/>
    <w:rsid w:val="00C65072"/>
    <w:rsid w:val="00C71D33"/>
    <w:rsid w:val="00C75240"/>
    <w:rsid w:val="00C76E08"/>
    <w:rsid w:val="00C82ADE"/>
    <w:rsid w:val="00C85939"/>
    <w:rsid w:val="00C9572E"/>
    <w:rsid w:val="00C97D03"/>
    <w:rsid w:val="00CA2106"/>
    <w:rsid w:val="00CA310D"/>
    <w:rsid w:val="00CB05DE"/>
    <w:rsid w:val="00CB0F58"/>
    <w:rsid w:val="00CB2E10"/>
    <w:rsid w:val="00CB5840"/>
    <w:rsid w:val="00CB719F"/>
    <w:rsid w:val="00CC14FB"/>
    <w:rsid w:val="00CC5731"/>
    <w:rsid w:val="00CD4B6A"/>
    <w:rsid w:val="00CD5CDF"/>
    <w:rsid w:val="00CE308A"/>
    <w:rsid w:val="00CE5672"/>
    <w:rsid w:val="00CE7486"/>
    <w:rsid w:val="00CF034F"/>
    <w:rsid w:val="00CF33C4"/>
    <w:rsid w:val="00CF69EE"/>
    <w:rsid w:val="00D01A91"/>
    <w:rsid w:val="00D04303"/>
    <w:rsid w:val="00D15E91"/>
    <w:rsid w:val="00D212FD"/>
    <w:rsid w:val="00D2240C"/>
    <w:rsid w:val="00D24437"/>
    <w:rsid w:val="00D24EA6"/>
    <w:rsid w:val="00D24EF7"/>
    <w:rsid w:val="00D25DCB"/>
    <w:rsid w:val="00D310DD"/>
    <w:rsid w:val="00D40620"/>
    <w:rsid w:val="00D419BB"/>
    <w:rsid w:val="00D420D9"/>
    <w:rsid w:val="00D43346"/>
    <w:rsid w:val="00D433A7"/>
    <w:rsid w:val="00D43923"/>
    <w:rsid w:val="00D44765"/>
    <w:rsid w:val="00D55752"/>
    <w:rsid w:val="00D63AB5"/>
    <w:rsid w:val="00D67109"/>
    <w:rsid w:val="00D70BF9"/>
    <w:rsid w:val="00D71E1F"/>
    <w:rsid w:val="00D75DE4"/>
    <w:rsid w:val="00D763F8"/>
    <w:rsid w:val="00D767F5"/>
    <w:rsid w:val="00D76829"/>
    <w:rsid w:val="00D77AD3"/>
    <w:rsid w:val="00D77C82"/>
    <w:rsid w:val="00D83199"/>
    <w:rsid w:val="00D8439A"/>
    <w:rsid w:val="00D856D5"/>
    <w:rsid w:val="00D95B62"/>
    <w:rsid w:val="00D95E09"/>
    <w:rsid w:val="00D966D0"/>
    <w:rsid w:val="00D975A7"/>
    <w:rsid w:val="00DA2AA3"/>
    <w:rsid w:val="00DB0BF9"/>
    <w:rsid w:val="00DB5D60"/>
    <w:rsid w:val="00DC04D7"/>
    <w:rsid w:val="00DC309B"/>
    <w:rsid w:val="00DC43A3"/>
    <w:rsid w:val="00DC43C6"/>
    <w:rsid w:val="00DC7582"/>
    <w:rsid w:val="00DC7839"/>
    <w:rsid w:val="00DD050E"/>
    <w:rsid w:val="00DE2271"/>
    <w:rsid w:val="00DE7270"/>
    <w:rsid w:val="00DF0284"/>
    <w:rsid w:val="00DF1239"/>
    <w:rsid w:val="00DF1581"/>
    <w:rsid w:val="00DF18B7"/>
    <w:rsid w:val="00DF1D83"/>
    <w:rsid w:val="00DF5FF9"/>
    <w:rsid w:val="00E000D7"/>
    <w:rsid w:val="00E07A50"/>
    <w:rsid w:val="00E1001C"/>
    <w:rsid w:val="00E10B82"/>
    <w:rsid w:val="00E112F1"/>
    <w:rsid w:val="00E22609"/>
    <w:rsid w:val="00E4088E"/>
    <w:rsid w:val="00E424DA"/>
    <w:rsid w:val="00E52300"/>
    <w:rsid w:val="00E536DC"/>
    <w:rsid w:val="00E55A6C"/>
    <w:rsid w:val="00E5797C"/>
    <w:rsid w:val="00E61FA2"/>
    <w:rsid w:val="00E635A6"/>
    <w:rsid w:val="00E64853"/>
    <w:rsid w:val="00E71734"/>
    <w:rsid w:val="00E74211"/>
    <w:rsid w:val="00E76654"/>
    <w:rsid w:val="00E77C81"/>
    <w:rsid w:val="00E81CB0"/>
    <w:rsid w:val="00E8323D"/>
    <w:rsid w:val="00E871A8"/>
    <w:rsid w:val="00E90364"/>
    <w:rsid w:val="00E93347"/>
    <w:rsid w:val="00E94D28"/>
    <w:rsid w:val="00E977F4"/>
    <w:rsid w:val="00EA03F2"/>
    <w:rsid w:val="00EA096D"/>
    <w:rsid w:val="00EA6891"/>
    <w:rsid w:val="00EB01FE"/>
    <w:rsid w:val="00EB2811"/>
    <w:rsid w:val="00EB3038"/>
    <w:rsid w:val="00EB6019"/>
    <w:rsid w:val="00EB7E3B"/>
    <w:rsid w:val="00EC1115"/>
    <w:rsid w:val="00EC175D"/>
    <w:rsid w:val="00EC2133"/>
    <w:rsid w:val="00EC796E"/>
    <w:rsid w:val="00ED1EA6"/>
    <w:rsid w:val="00ED3E02"/>
    <w:rsid w:val="00ED5920"/>
    <w:rsid w:val="00EE0995"/>
    <w:rsid w:val="00EE0D2A"/>
    <w:rsid w:val="00EE29DC"/>
    <w:rsid w:val="00EE41BF"/>
    <w:rsid w:val="00EE77E0"/>
    <w:rsid w:val="00EF3229"/>
    <w:rsid w:val="00EF4EE4"/>
    <w:rsid w:val="00F02405"/>
    <w:rsid w:val="00F04C1A"/>
    <w:rsid w:val="00F078E3"/>
    <w:rsid w:val="00F10D42"/>
    <w:rsid w:val="00F1127F"/>
    <w:rsid w:val="00F14778"/>
    <w:rsid w:val="00F179F0"/>
    <w:rsid w:val="00F17E19"/>
    <w:rsid w:val="00F2051A"/>
    <w:rsid w:val="00F209F9"/>
    <w:rsid w:val="00F22D43"/>
    <w:rsid w:val="00F26426"/>
    <w:rsid w:val="00F3281A"/>
    <w:rsid w:val="00F370E0"/>
    <w:rsid w:val="00F41476"/>
    <w:rsid w:val="00F5074A"/>
    <w:rsid w:val="00F5076F"/>
    <w:rsid w:val="00F50B47"/>
    <w:rsid w:val="00F51AA4"/>
    <w:rsid w:val="00F51BD7"/>
    <w:rsid w:val="00F53173"/>
    <w:rsid w:val="00F559A5"/>
    <w:rsid w:val="00F57EB3"/>
    <w:rsid w:val="00F71083"/>
    <w:rsid w:val="00F80443"/>
    <w:rsid w:val="00F81233"/>
    <w:rsid w:val="00F81B0B"/>
    <w:rsid w:val="00F862AE"/>
    <w:rsid w:val="00F87798"/>
    <w:rsid w:val="00F9159C"/>
    <w:rsid w:val="00F9737A"/>
    <w:rsid w:val="00FA005F"/>
    <w:rsid w:val="00FA01FE"/>
    <w:rsid w:val="00FA025B"/>
    <w:rsid w:val="00FA0812"/>
    <w:rsid w:val="00FB5B97"/>
    <w:rsid w:val="00FD017E"/>
    <w:rsid w:val="00FD077A"/>
    <w:rsid w:val="00FD7757"/>
    <w:rsid w:val="00FE2973"/>
    <w:rsid w:val="00FE607D"/>
    <w:rsid w:val="00FE6367"/>
    <w:rsid w:val="00FF21BB"/>
    <w:rsid w:val="00FF45E5"/>
    <w:rsid w:val="3293429A"/>
    <w:rsid w:val="488AF4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3C5F1"/>
  <w15:chartTrackingRefBased/>
  <w15:docId w15:val="{DFA52B27-B0E1-3245-9699-8F42504F5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747"/>
    <w:pPr>
      <w:spacing w:before="120" w:after="0" w:line="336" w:lineRule="auto"/>
    </w:pPr>
    <w:rPr>
      <w:color w:val="0D0D0D" w:themeColor="text1"/>
      <w:sz w:val="24"/>
      <w:szCs w:val="24"/>
    </w:rPr>
  </w:style>
  <w:style w:type="paragraph" w:styleId="Heading1">
    <w:name w:val="heading 1"/>
    <w:basedOn w:val="Normal"/>
    <w:next w:val="Normal"/>
    <w:link w:val="Heading1Char"/>
    <w:uiPriority w:val="9"/>
    <w:qFormat/>
    <w:rsid w:val="0082549C"/>
    <w:pPr>
      <w:keepNext/>
      <w:keepLines/>
      <w:pageBreakBefore/>
      <w:numPr>
        <w:numId w:val="1"/>
      </w:numPr>
      <w:spacing w:before="24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4A2C68"/>
    <w:pPr>
      <w:keepNext/>
      <w:keepLines/>
      <w:numPr>
        <w:ilvl w:val="1"/>
        <w:numId w:val="1"/>
      </w:numPr>
      <w:outlineLvl w:val="1"/>
    </w:pPr>
    <w:rPr>
      <w:rFonts w:eastAsiaTheme="majorEastAsia" w:cstheme="majorBidi"/>
      <w:b/>
      <w:bCs/>
      <w:sz w:val="32"/>
      <w:szCs w:val="32"/>
    </w:rPr>
  </w:style>
  <w:style w:type="paragraph" w:styleId="Heading3">
    <w:name w:val="heading 3"/>
    <w:basedOn w:val="Normal"/>
    <w:next w:val="Normal"/>
    <w:link w:val="Heading3Char"/>
    <w:uiPriority w:val="9"/>
    <w:unhideWhenUsed/>
    <w:qFormat/>
    <w:rsid w:val="004A2C68"/>
    <w:pPr>
      <w:numPr>
        <w:ilvl w:val="2"/>
        <w:numId w:val="1"/>
      </w:numPr>
      <w:outlineLvl w:val="2"/>
    </w:pPr>
    <w:rPr>
      <w:b/>
      <w:bCs/>
      <w:sz w:val="28"/>
      <w:szCs w:val="28"/>
    </w:rPr>
  </w:style>
  <w:style w:type="paragraph" w:styleId="Heading4">
    <w:name w:val="heading 4"/>
    <w:basedOn w:val="Normal"/>
    <w:next w:val="Normal"/>
    <w:link w:val="Heading4Char"/>
    <w:uiPriority w:val="9"/>
    <w:unhideWhenUsed/>
    <w:qFormat/>
    <w:rsid w:val="00410889"/>
    <w:pPr>
      <w:numPr>
        <w:ilvl w:val="3"/>
        <w:numId w:val="1"/>
      </w:numPr>
      <w:outlineLvl w:val="3"/>
    </w:pPr>
    <w:rPr>
      <w:b/>
      <w:bCs/>
    </w:rPr>
  </w:style>
  <w:style w:type="paragraph" w:styleId="Heading5">
    <w:name w:val="heading 5"/>
    <w:basedOn w:val="Normal"/>
    <w:next w:val="Normal"/>
    <w:link w:val="Heading5Char"/>
    <w:uiPriority w:val="9"/>
    <w:unhideWhenUsed/>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49C"/>
    <w:rPr>
      <w:rFonts w:asciiTheme="majorHAnsi" w:eastAsiaTheme="majorEastAsia" w:hAnsiTheme="majorHAnsi" w:cstheme="majorBidi"/>
      <w:color w:val="0D0D0D" w:themeColor="text1"/>
      <w:sz w:val="40"/>
      <w:szCs w:val="40"/>
    </w:rPr>
  </w:style>
  <w:style w:type="character" w:customStyle="1" w:styleId="Heading2Char">
    <w:name w:val="Heading 2 Char"/>
    <w:basedOn w:val="DefaultParagraphFont"/>
    <w:link w:val="Heading2"/>
    <w:uiPriority w:val="9"/>
    <w:rsid w:val="004A2C68"/>
    <w:rPr>
      <w:rFonts w:eastAsiaTheme="majorEastAsia" w:cstheme="majorBidi"/>
      <w:b/>
      <w:bCs/>
      <w:sz w:val="32"/>
      <w:szCs w:val="32"/>
    </w:rPr>
  </w:style>
  <w:style w:type="character" w:customStyle="1" w:styleId="Heading3Char">
    <w:name w:val="Heading 3 Char"/>
    <w:basedOn w:val="DefaultParagraphFont"/>
    <w:link w:val="Heading3"/>
    <w:uiPriority w:val="9"/>
    <w:rsid w:val="004A2C68"/>
    <w:rPr>
      <w:b/>
      <w:bCs/>
      <w:sz w:val="28"/>
      <w:szCs w:val="28"/>
    </w:rPr>
  </w:style>
  <w:style w:type="character" w:customStyle="1" w:styleId="Heading4Char">
    <w:name w:val="Heading 4 Char"/>
    <w:basedOn w:val="DefaultParagraphFont"/>
    <w:link w:val="Heading4"/>
    <w:uiPriority w:val="9"/>
    <w:rsid w:val="00D2240C"/>
    <w:rPr>
      <w:b/>
      <w:bCs/>
      <w:color w:val="0D0D0D" w:themeColor="text1"/>
      <w:sz w:val="24"/>
      <w:szCs w:val="24"/>
    </w:rPr>
  </w:style>
  <w:style w:type="character" w:customStyle="1" w:styleId="Heading5Char">
    <w:name w:val="Heading 5 Char"/>
    <w:basedOn w:val="DefaultParagraphFont"/>
    <w:link w:val="Heading5"/>
    <w:uiPriority w:val="9"/>
    <w:rsid w:val="00066747"/>
    <w:rPr>
      <w:rFonts w:eastAsiaTheme="majorEastAsia" w:cstheme="majorBidi"/>
      <w:b/>
      <w:color w:val="0D0D0D" w:themeColor="text1"/>
      <w:sz w:val="24"/>
      <w:szCs w:val="24"/>
    </w:rPr>
  </w:style>
  <w:style w:type="character" w:customStyle="1" w:styleId="Heading6Char">
    <w:name w:val="Heading 6 Char"/>
    <w:basedOn w:val="DefaultParagraphFont"/>
    <w:link w:val="Heading6"/>
    <w:uiPriority w:val="9"/>
    <w:semiHidden/>
    <w:rsid w:val="00A433B2"/>
    <w:rPr>
      <w:rFonts w:eastAsiaTheme="majorEastAsia" w:cstheme="majorBidi"/>
      <w:i/>
      <w:iCs/>
      <w:color w:val="616161" w:themeColor="text1" w:themeTint="A6"/>
    </w:rPr>
  </w:style>
  <w:style w:type="character" w:customStyle="1" w:styleId="Heading7Char">
    <w:name w:val="Heading 7 Char"/>
    <w:basedOn w:val="DefaultParagraphFont"/>
    <w:link w:val="Heading7"/>
    <w:uiPriority w:val="9"/>
    <w:semiHidden/>
    <w:rsid w:val="00A433B2"/>
    <w:rPr>
      <w:rFonts w:eastAsiaTheme="majorEastAsia" w:cstheme="majorBidi"/>
      <w:color w:val="616161" w:themeColor="text1" w:themeTint="A6"/>
    </w:rPr>
  </w:style>
  <w:style w:type="character" w:customStyle="1" w:styleId="Heading8Char">
    <w:name w:val="Heading 8 Char"/>
    <w:basedOn w:val="DefaultParagraphFont"/>
    <w:link w:val="Heading8"/>
    <w:uiPriority w:val="9"/>
    <w:semiHidden/>
    <w:rsid w:val="00A433B2"/>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eastAsiaTheme="majorEastAsia" w:hAnsiTheme="majorHAnsi" w:cstheme="majorBidi"/>
      <w:b/>
      <w:spacing w:val="-10"/>
      <w:kern w:val="28"/>
      <w:sz w:val="76"/>
      <w:szCs w:val="96"/>
    </w:rPr>
  </w:style>
  <w:style w:type="character" w:customStyle="1" w:styleId="TitleChar">
    <w:name w:val="Title Char"/>
    <w:basedOn w:val="DefaultParagraphFont"/>
    <w:link w:val="Title"/>
    <w:uiPriority w:val="10"/>
    <w:rsid w:val="002920C8"/>
    <w:rPr>
      <w:rFonts w:asciiTheme="majorHAnsi" w:eastAsiaTheme="majorEastAsia" w:hAnsiTheme="majorHAnsi"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customStyle="1" w:styleId="QuoteChar">
    <w:name w:val="Quote Char"/>
    <w:basedOn w:val="DefaultParagraphFont"/>
    <w:link w:val="Quote"/>
    <w:uiPriority w:val="29"/>
    <w:rsid w:val="00B20A72"/>
    <w:rPr>
      <w:i/>
      <w:iCs/>
      <w:color w:val="0D0D0D" w:themeColor="text1"/>
      <w:sz w:val="24"/>
      <w:szCs w:val="24"/>
    </w:rPr>
  </w:style>
  <w:style w:type="numbering" w:customStyle="1" w:styleId="CurrentList1">
    <w:name w:val="Current List1"/>
    <w:uiPriority w:val="99"/>
    <w:rsid w:val="00402E68"/>
    <w:pPr>
      <w:numPr>
        <w:numId w:val="15"/>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sz="4" w:space="10" w:color="1E8BA8" w:themeColor="accent1" w:themeShade="BF"/>
        <w:bottom w:val="single" w:sz="4" w:space="10" w:color="1E8BA8" w:themeColor="accent1" w:themeShade="BF"/>
      </w:pBdr>
      <w:spacing w:before="360" w:after="360"/>
      <w:ind w:left="864" w:right="864"/>
      <w:jc w:val="center"/>
    </w:pPr>
    <w:rPr>
      <w:i/>
      <w:iCs/>
      <w:color w:val="1E8BA8" w:themeColor="accent1" w:themeShade="BF"/>
    </w:rPr>
  </w:style>
  <w:style w:type="character" w:customStyle="1" w:styleId="IntenseQuoteChar">
    <w:name w:val="Intense Quote Char"/>
    <w:basedOn w:val="DefaultParagraphFont"/>
    <w:link w:val="IntenseQuote"/>
    <w:uiPriority w:val="30"/>
    <w:rsid w:val="00A433B2"/>
    <w:rPr>
      <w:i/>
      <w:iCs/>
      <w:color w:val="1E8BA8" w:themeColor="accent1" w:themeShade="BF"/>
    </w:rPr>
  </w:style>
  <w:style w:type="numbering" w:customStyle="1" w:styleId="CurrentList2">
    <w:name w:val="Current List2"/>
    <w:uiPriority w:val="99"/>
    <w:rsid w:val="00402E68"/>
    <w:pPr>
      <w:numPr>
        <w:numId w:val="16"/>
      </w:numPr>
    </w:pPr>
  </w:style>
  <w:style w:type="paragraph" w:customStyle="1" w:styleId="Bulletlist1">
    <w:name w:val="Bullet list 1"/>
    <w:basedOn w:val="Normal"/>
    <w:link w:val="Bulletlist1Char"/>
    <w:qFormat/>
    <w:rsid w:val="00402E68"/>
    <w:pPr>
      <w:numPr>
        <w:numId w:val="3"/>
      </w:numPr>
      <w:spacing w:before="0"/>
    </w:pPr>
  </w:style>
  <w:style w:type="character" w:customStyle="1" w:styleId="Bulletlist1Char">
    <w:name w:val="Bullet list 1 Char"/>
    <w:basedOn w:val="DefaultParagraphFont"/>
    <w:link w:val="Bulletlist1"/>
    <w:rsid w:val="00DF18B7"/>
    <w:rPr>
      <w:sz w:val="24"/>
      <w:szCs w:val="24"/>
    </w:rPr>
  </w:style>
  <w:style w:type="paragraph" w:customStyle="1" w:styleId="Bulletlist2">
    <w:name w:val="Bullet list 2"/>
    <w:basedOn w:val="Bulletlist1"/>
    <w:link w:val="Bulletlist2Char"/>
    <w:qFormat/>
    <w:rsid w:val="00DF18B7"/>
    <w:pPr>
      <w:ind w:left="1701"/>
    </w:pPr>
  </w:style>
  <w:style w:type="character" w:customStyle="1" w:styleId="Bulletlist2Char">
    <w:name w:val="Bullet list 2 Char"/>
    <w:basedOn w:val="Bulletlist1Char"/>
    <w:link w:val="Bulletlist2"/>
    <w:rsid w:val="00DF18B7"/>
    <w:rPr>
      <w:sz w:val="24"/>
      <w:szCs w:val="24"/>
    </w:rPr>
  </w:style>
  <w:style w:type="paragraph" w:customStyle="1" w:styleId="Numberlist">
    <w:name w:val="Number list"/>
    <w:basedOn w:val="Normal"/>
    <w:link w:val="NumberlistChar"/>
    <w:qFormat/>
    <w:rsid w:val="00402E68"/>
    <w:pPr>
      <w:numPr>
        <w:numId w:val="5"/>
      </w:numPr>
      <w:spacing w:before="0"/>
      <w:contextualSpacing/>
    </w:pPr>
  </w:style>
  <w:style w:type="numbering" w:customStyle="1" w:styleId="CurrentList3">
    <w:name w:val="Current List3"/>
    <w:uiPriority w:val="99"/>
    <w:rsid w:val="00402E68"/>
    <w:pPr>
      <w:numPr>
        <w:numId w:val="17"/>
      </w:numPr>
    </w:pPr>
  </w:style>
  <w:style w:type="character" w:customStyle="1" w:styleId="NumberlistChar">
    <w:name w:val="Number list Char"/>
    <w:basedOn w:val="DefaultParagraphFont"/>
    <w:link w:val="Numberlist"/>
    <w:rsid w:val="00410889"/>
    <w:rPr>
      <w:sz w:val="24"/>
      <w:szCs w:val="24"/>
    </w:rPr>
  </w:style>
  <w:style w:type="paragraph" w:customStyle="1" w:styleId="Letterlist">
    <w:name w:val="Letter list"/>
    <w:basedOn w:val="Normal"/>
    <w:link w:val="LetterlistChar"/>
    <w:qFormat/>
    <w:rsid w:val="00402E68"/>
    <w:pPr>
      <w:numPr>
        <w:ilvl w:val="1"/>
        <w:numId w:val="14"/>
      </w:numPr>
      <w:spacing w:before="0"/>
    </w:pPr>
  </w:style>
  <w:style w:type="character" w:customStyle="1" w:styleId="LetterlistChar">
    <w:name w:val="Letter list Char"/>
    <w:basedOn w:val="DefaultParagraphFont"/>
    <w:link w:val="Letterlist"/>
    <w:rsid w:val="00DF18B7"/>
    <w:rPr>
      <w:sz w:val="24"/>
      <w:szCs w:val="24"/>
    </w:rPr>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customStyle="1" w:styleId="FooterChar">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numPr>
        <w:numId w:val="0"/>
      </w:numPr>
      <w:spacing w:line="259" w:lineRule="auto"/>
      <w:outlineLvl w:val="9"/>
    </w:pPr>
    <w:rPr>
      <w:kern w:val="0"/>
      <w:szCs w:val="32"/>
      <w:lang w:val="en-US"/>
      <w14:ligatures w14:val="none"/>
    </w:rPr>
  </w:style>
  <w:style w:type="numbering" w:customStyle="1" w:styleId="CurrentList4">
    <w:name w:val="Current List4"/>
    <w:uiPriority w:val="99"/>
    <w:rsid w:val="00402E68"/>
    <w:pPr>
      <w:numPr>
        <w:numId w:val="18"/>
      </w:numPr>
    </w:pPr>
  </w:style>
  <w:style w:type="numbering" w:customStyle="1" w:styleId="CurrentList5">
    <w:name w:val="Current List5"/>
    <w:uiPriority w:val="99"/>
    <w:rsid w:val="00402E68"/>
    <w:pPr>
      <w:numPr>
        <w:numId w:val="19"/>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ascii="Figtree" w:eastAsia="Figtree" w:hAnsi="Figtree" w:cs="Figtree"/>
      <w:kern w:val="0"/>
      <w:lang w:val="en-US"/>
      <w14:ligatures w14:val="none"/>
    </w:rPr>
  </w:style>
  <w:style w:type="character" w:customStyle="1" w:styleId="BodyTextChar">
    <w:name w:val="Body Text Char"/>
    <w:basedOn w:val="DefaultParagraphFont"/>
    <w:link w:val="BodyText"/>
    <w:uiPriority w:val="1"/>
    <w:rsid w:val="007E2CF4"/>
    <w:rPr>
      <w:rFonts w:ascii="Figtree" w:eastAsia="Figtree" w:hAnsi="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customStyle="1" w:styleId="Table">
    <w:name w:val="Table"/>
    <w:basedOn w:val="Normal"/>
    <w:rsid w:val="000E5B0B"/>
    <w:pPr>
      <w:spacing w:before="40" w:after="40" w:line="264" w:lineRule="auto"/>
    </w:pPr>
    <w:rPr>
      <w:kern w:val="0"/>
      <w:sz w:val="20"/>
      <w14:ligatures w14:val="none"/>
    </w:rPr>
  </w:style>
  <w:style w:type="paragraph" w:customStyle="1" w:styleId="TableBullet">
    <w:name w:val="Table Bullet"/>
    <w:basedOn w:val="Normal"/>
    <w:qFormat/>
    <w:rsid w:val="00F02405"/>
    <w:pPr>
      <w:numPr>
        <w:numId w:val="9"/>
      </w:numPr>
      <w:spacing w:before="40" w:after="40" w:line="264" w:lineRule="auto"/>
      <w:ind w:left="306"/>
    </w:pPr>
    <w:rPr>
      <w:kern w:val="0"/>
      <w:sz w:val="20"/>
      <w14:ligatures w14:val="none"/>
    </w:rPr>
  </w:style>
  <w:style w:type="table" w:styleId="TableGrid">
    <w:name w:val="Table Grid"/>
    <w:basedOn w:val="TableNormal"/>
    <w:uiPriority w:val="39"/>
    <w:rsid w:val="0057438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customStyle="1" w:styleId="TableCaption">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sz="4" w:space="0" w:color="6D6D6D" w:themeColor="text1" w:themeTint="99"/>
        <w:left w:val="single" w:sz="4" w:space="0" w:color="6D6D6D" w:themeColor="text1" w:themeTint="99"/>
        <w:bottom w:val="single" w:sz="4" w:space="0" w:color="6D6D6D" w:themeColor="text1" w:themeTint="99"/>
        <w:right w:val="single" w:sz="4" w:space="0" w:color="6D6D6D" w:themeColor="text1" w:themeTint="99"/>
        <w:insideH w:val="single" w:sz="4" w:space="0" w:color="6D6D6D" w:themeColor="text1" w:themeTint="99"/>
        <w:insideV w:val="single" w:sz="4" w:space="0" w:color="6D6D6D" w:themeColor="text1" w:themeTint="99"/>
      </w:tblBorders>
    </w:tblPr>
    <w:tblStylePr w:type="firstRow">
      <w:rPr>
        <w:b/>
        <w:bCs/>
        <w:color w:val="FFFFFF" w:themeColor="background1"/>
      </w:rPr>
      <w:tblPr/>
      <w:tcPr>
        <w:tcBorders>
          <w:top w:val="single" w:sz="4" w:space="0" w:color="0D0D0D" w:themeColor="text1"/>
          <w:left w:val="single" w:sz="4" w:space="0" w:color="0D0D0D" w:themeColor="text1"/>
          <w:bottom w:val="single" w:sz="4" w:space="0" w:color="0D0D0D" w:themeColor="text1"/>
          <w:right w:val="single" w:sz="4" w:space="0" w:color="0D0D0D" w:themeColor="text1"/>
          <w:insideH w:val="nil"/>
          <w:insideV w:val="nil"/>
        </w:tcBorders>
        <w:shd w:val="clear" w:color="auto" w:fill="0D0D0D" w:themeFill="text1"/>
      </w:tcPr>
    </w:tblStylePr>
    <w:tblStylePr w:type="lastRow">
      <w:rPr>
        <w:b/>
        <w:bCs/>
      </w:rPr>
      <w:tblPr/>
      <w:tcPr>
        <w:tcBorders>
          <w:top w:val="double" w:sz="4" w:space="0" w:color="0D0D0D" w:themeColor="text1"/>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customStyle="1" w:styleId="Style1">
    <w:name w:val="Style1"/>
    <w:basedOn w:val="TableNormal"/>
    <w:uiPriority w:val="99"/>
    <w:rsid w:val="00152AE6"/>
    <w:pPr>
      <w:spacing w:after="0" w:line="240" w:lineRule="auto"/>
    </w:pPr>
    <w:tblPr/>
  </w:style>
  <w:style w:type="table" w:customStyle="1" w:styleId="Style2">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sz="4" w:space="0" w:color="82D3E8" w:themeColor="accent1" w:themeTint="99"/>
        <w:left w:val="single" w:sz="4" w:space="0" w:color="82D3E8" w:themeColor="accent1" w:themeTint="99"/>
        <w:bottom w:val="single" w:sz="4" w:space="0" w:color="82D3E8" w:themeColor="accent1" w:themeTint="99"/>
        <w:right w:val="single" w:sz="4" w:space="0" w:color="82D3E8" w:themeColor="accent1" w:themeTint="99"/>
        <w:insideH w:val="single" w:sz="4" w:space="0" w:color="82D3E8" w:themeColor="accent1" w:themeTint="99"/>
        <w:insideV w:val="single" w:sz="4" w:space="0" w:color="82D3E8" w:themeColor="accent1" w:themeTint="99"/>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sz="4" w:space="0" w:color="2FB7DA" w:themeColor="accent1"/>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customStyle="1" w:styleId="Tableheading2">
    <w:name w:val="Table heading 2"/>
    <w:basedOn w:val="Tableheading1"/>
    <w:link w:val="Tableheading2Char"/>
    <w:qFormat/>
    <w:rsid w:val="00414145"/>
    <w:rPr>
      <w:b w:val="0"/>
      <w:color w:val="auto"/>
    </w:rPr>
  </w:style>
  <w:style w:type="character" w:customStyle="1" w:styleId="Tableheading1Char">
    <w:name w:val="Table heading 1 Char"/>
    <w:basedOn w:val="DefaultParagraphFont"/>
    <w:link w:val="Tableheading1"/>
    <w:rsid w:val="00414145"/>
    <w:rPr>
      <w:b/>
      <w:bCs/>
      <w:color w:val="FFFFFF" w:themeColor="background1"/>
      <w:kern w:val="0"/>
      <w:sz w:val="20"/>
      <w:szCs w:val="24"/>
      <w14:ligatures w14:val="none"/>
    </w:rPr>
  </w:style>
  <w:style w:type="character" w:customStyle="1" w:styleId="Tableheading2Char">
    <w:name w:val="Table heading 2 Char"/>
    <w:basedOn w:val="Tableheading1Char"/>
    <w:link w:val="Tableheading2"/>
    <w:rsid w:val="00414145"/>
    <w:rPr>
      <w:b w:val="0"/>
      <w:bCs/>
      <w:color w:val="FFFFFF" w:themeColor="background1"/>
      <w:kern w:val="0"/>
      <w:sz w:val="20"/>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sz="4" w:space="0" w:color="FDCDA4" w:themeColor="accent2" w:themeTint="99"/>
        <w:left w:val="single" w:sz="4" w:space="0" w:color="FDCDA4" w:themeColor="accent2" w:themeTint="99"/>
        <w:bottom w:val="single" w:sz="4" w:space="0" w:color="FDCDA4" w:themeColor="accent2" w:themeTint="99"/>
        <w:right w:val="single" w:sz="4" w:space="0" w:color="FDCDA4" w:themeColor="accent2" w:themeTint="99"/>
        <w:insideH w:val="single" w:sz="4" w:space="0" w:color="FDCDA4" w:themeColor="accent2" w:themeTint="99"/>
        <w:insideV w:val="single" w:sz="4" w:space="0" w:color="FDCDA4" w:themeColor="accent2" w:themeTint="99"/>
      </w:tblBorders>
    </w:tblPr>
    <w:tblStylePr w:type="firstRow">
      <w:rPr>
        <w:b/>
        <w:bCs/>
        <w:color w:val="FFFFFF" w:themeColor="background1"/>
      </w:rPr>
      <w:tblPr/>
      <w:tcPr>
        <w:tcBorders>
          <w:top w:val="single" w:sz="4" w:space="0" w:color="FCAC69" w:themeColor="accent2"/>
          <w:left w:val="single" w:sz="4" w:space="0" w:color="FCAC69" w:themeColor="accent2"/>
          <w:bottom w:val="single" w:sz="4" w:space="0" w:color="FCAC69" w:themeColor="accent2"/>
          <w:right w:val="single" w:sz="4" w:space="0" w:color="FCAC69" w:themeColor="accent2"/>
          <w:insideH w:val="nil"/>
          <w:insideV w:val="nil"/>
        </w:tcBorders>
        <w:shd w:val="clear" w:color="auto" w:fill="FCAC69" w:themeFill="accent2"/>
      </w:tcPr>
    </w:tblStylePr>
    <w:tblStylePr w:type="lastRow">
      <w:rPr>
        <w:b/>
        <w:bCs/>
      </w:rPr>
      <w:tblPr/>
      <w:tcPr>
        <w:tcBorders>
          <w:top w:val="double" w:sz="4" w:space="0" w:color="FCAC69" w:themeColor="accent2"/>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sz="4" w:space="0" w:color="B3DFCE" w:themeColor="accent5" w:themeTint="99"/>
        <w:left w:val="single" w:sz="4" w:space="0" w:color="B3DFCE" w:themeColor="accent5" w:themeTint="99"/>
        <w:bottom w:val="single" w:sz="4" w:space="0" w:color="B3DFCE" w:themeColor="accent5" w:themeTint="99"/>
        <w:right w:val="single" w:sz="4" w:space="0" w:color="B3DFCE" w:themeColor="accent5" w:themeTint="99"/>
        <w:insideH w:val="single" w:sz="4" w:space="0" w:color="B3DFCE" w:themeColor="accent5" w:themeTint="99"/>
        <w:insideV w:val="single" w:sz="4" w:space="0" w:color="B3DFCE" w:themeColor="accent5" w:themeTint="99"/>
      </w:tblBorders>
    </w:tblPr>
    <w:tblStylePr w:type="firstRow">
      <w:rPr>
        <w:b/>
        <w:bCs/>
        <w:color w:val="FFFFFF" w:themeColor="background1"/>
      </w:rPr>
      <w:tblPr/>
      <w:tcPr>
        <w:tcBorders>
          <w:top w:val="single" w:sz="4" w:space="0" w:color="82CAAE" w:themeColor="accent5"/>
          <w:left w:val="single" w:sz="4" w:space="0" w:color="82CAAE" w:themeColor="accent5"/>
          <w:bottom w:val="single" w:sz="4" w:space="0" w:color="82CAAE" w:themeColor="accent5"/>
          <w:right w:val="single" w:sz="4" w:space="0" w:color="82CAAE" w:themeColor="accent5"/>
          <w:insideH w:val="nil"/>
          <w:insideV w:val="nil"/>
        </w:tcBorders>
        <w:shd w:val="clear" w:color="auto" w:fill="82CAAE" w:themeFill="accent5"/>
      </w:tcPr>
    </w:tblStylePr>
    <w:tblStylePr w:type="lastRow">
      <w:rPr>
        <w:b/>
        <w:bCs/>
      </w:rPr>
      <w:tblPr/>
      <w:tcPr>
        <w:tcBorders>
          <w:top w:val="double" w:sz="4" w:space="0" w:color="82CAAE" w:themeColor="accent5"/>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 w:val="24"/>
      <w:szCs w:val="24"/>
    </w:rPr>
  </w:style>
  <w:style w:type="character" w:styleId="CommentReference">
    <w:name w:val="annotation reference"/>
    <w:basedOn w:val="DefaultParagraphFont"/>
    <w:uiPriority w:val="99"/>
    <w:semiHidden/>
    <w:unhideWhenUsed/>
    <w:rsid w:val="0092574D"/>
    <w:rPr>
      <w:sz w:val="16"/>
      <w:szCs w:val="16"/>
    </w:rPr>
  </w:style>
  <w:style w:type="paragraph" w:styleId="CommentText">
    <w:name w:val="annotation text"/>
    <w:basedOn w:val="Normal"/>
    <w:link w:val="CommentTextChar"/>
    <w:uiPriority w:val="99"/>
    <w:unhideWhenUsed/>
    <w:rsid w:val="0092574D"/>
    <w:pPr>
      <w:spacing w:line="240" w:lineRule="auto"/>
    </w:pPr>
    <w:rPr>
      <w:sz w:val="20"/>
      <w:szCs w:val="20"/>
    </w:rPr>
  </w:style>
  <w:style w:type="character" w:customStyle="1" w:styleId="CommentTextChar">
    <w:name w:val="Comment Text Char"/>
    <w:basedOn w:val="DefaultParagraphFont"/>
    <w:link w:val="CommentText"/>
    <w:uiPriority w:val="99"/>
    <w:rsid w:val="0092574D"/>
    <w:rPr>
      <w:color w:val="0D0D0D" w:themeColor="text1"/>
      <w:sz w:val="20"/>
      <w:szCs w:val="20"/>
    </w:rPr>
  </w:style>
  <w:style w:type="paragraph" w:styleId="CommentSubject">
    <w:name w:val="annotation subject"/>
    <w:basedOn w:val="CommentText"/>
    <w:next w:val="CommentText"/>
    <w:link w:val="CommentSubjectChar"/>
    <w:uiPriority w:val="99"/>
    <w:semiHidden/>
    <w:unhideWhenUsed/>
    <w:rsid w:val="0092574D"/>
    <w:rPr>
      <w:b/>
      <w:bCs/>
    </w:rPr>
  </w:style>
  <w:style w:type="character" w:customStyle="1" w:styleId="CommentSubjectChar">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paragraph" w:styleId="ListParagraph">
    <w:name w:val="List Paragraph"/>
    <w:basedOn w:val="Normal"/>
    <w:uiPriority w:val="1"/>
    <w:qFormat/>
    <w:rsid w:val="00DB0BF9"/>
    <w:pPr>
      <w:widowControl w:val="0"/>
      <w:autoSpaceDE w:val="0"/>
      <w:autoSpaceDN w:val="0"/>
      <w:spacing w:before="0" w:line="240" w:lineRule="auto"/>
      <w:ind w:left="808" w:hanging="360"/>
    </w:pPr>
    <w:rPr>
      <w:rFonts w:ascii="Calibri" w:eastAsia="Calibri" w:hAnsi="Calibri" w:cs="Calibri"/>
      <w:color w:val="auto"/>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1570723816">
      <w:bodyDiv w:val="1"/>
      <w:marLeft w:val="0"/>
      <w:marRight w:val="0"/>
      <w:marTop w:val="0"/>
      <w:marBottom w:val="0"/>
      <w:divBdr>
        <w:top w:val="none" w:sz="0" w:space="0" w:color="auto"/>
        <w:left w:val="none" w:sz="0" w:space="0" w:color="auto"/>
        <w:bottom w:val="none" w:sz="0" w:space="0" w:color="auto"/>
        <w:right w:val="none" w:sz="0" w:space="0" w:color="auto"/>
      </w:divBdr>
      <w:divsChild>
        <w:div w:id="2038045500">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61" Type="http://schemas.openxmlformats.org/officeDocument/2006/relationships/image" Target="media/image51.png"/><Relationship Id="rId82"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7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nang\Downloads\new%20word\QAWordTemplate_BlackBL_June2024_v2.dotx" TargetMode="External"/></Relationships>
</file>

<file path=word/theme/theme1.xml><?xml version="1.0" encoding="utf-8"?>
<a:theme xmlns:a="http://schemas.openxmlformats.org/drawingml/2006/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2F3132CABD445856BE0F647982EB2" ma:contentTypeVersion="18" ma:contentTypeDescription="Create a new document." ma:contentTypeScope="" ma:versionID="758b67149e093cefa772ba6d6764bf3b">
  <xsd:schema xmlns:xsd="http://www.w3.org/2001/XMLSchema" xmlns:xs="http://www.w3.org/2001/XMLSchema" xmlns:p="http://schemas.microsoft.com/office/2006/metadata/properties" xmlns:ns2="35c74202-6262-43ee-80e5-eb97de261190" xmlns:ns3="ae7a5ef5-f60e-4918-a47e-25aad02606cf" targetNamespace="http://schemas.microsoft.com/office/2006/metadata/properties" ma:root="true" ma:fieldsID="643c63e2d433614102d520467f71bbd6" ns2:_="" ns3:_="">
    <xsd:import namespace="35c74202-6262-43ee-80e5-eb97de261190"/>
    <xsd:import namespace="ae7a5ef5-f60e-4918-a47e-25aad02606c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c74202-6262-43ee-80e5-eb97de2611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7a5ef5-f60e-4918-a47e-25aad02606c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f0f66dd-f8d3-45b8-b695-4c91ef7551e9}" ma:internalName="TaxCatchAll" ma:showField="CatchAllData" ma:web="ae7a5ef5-f60e-4918-a47e-25aad02606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5c74202-6262-43ee-80e5-eb97de261190">
      <Terms xmlns="http://schemas.microsoft.com/office/infopath/2007/PartnerControls"/>
    </lcf76f155ced4ddcb4097134ff3c332f>
    <TaxCatchAll xmlns="ae7a5ef5-f60e-4918-a47e-25aad02606c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7A7449-6CB9-4E0C-9DB7-8C42E3D447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c74202-6262-43ee-80e5-eb97de261190"/>
    <ds:schemaRef ds:uri="ae7a5ef5-f60e-4918-a47e-25aad02606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67B603-3B12-42EB-A71C-92DF23C6A36D}">
  <ds:schemaRefs>
    <ds:schemaRef ds:uri="http://schemas.microsoft.com/office/2006/metadata/properties"/>
    <ds:schemaRef ds:uri="http://schemas.microsoft.com/office/infopath/2007/PartnerControls"/>
    <ds:schemaRef ds:uri="35c74202-6262-43ee-80e5-eb97de261190"/>
    <ds:schemaRef ds:uri="ae7a5ef5-f60e-4918-a47e-25aad02606cf"/>
  </ds:schemaRefs>
</ds:datastoreItem>
</file>

<file path=customXml/itemProps3.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customXml/itemProps4.xml><?xml version="1.0" encoding="utf-8"?>
<ds:datastoreItem xmlns:ds="http://schemas.openxmlformats.org/officeDocument/2006/customXml" ds:itemID="{1EF956C6-2A7C-438B-ACF2-9A85252697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QAWordTemplate_BlackBL_June2024_v2</Template>
  <TotalTime>66</TotalTime>
  <Pages>31</Pages>
  <Words>1762</Words>
  <Characters>9537</Characters>
  <Application>Microsoft Office Word</Application>
  <DocSecurity>0</DocSecurity>
  <Lines>183</Lines>
  <Paragraphs>111</Paragraphs>
  <ScaleCrop>false</ScaleCrop>
  <HeadingPairs>
    <vt:vector size="2" baseType="variant">
      <vt:variant>
        <vt:lpstr>Title</vt:lpstr>
      </vt:variant>
      <vt:variant>
        <vt:i4>1</vt:i4>
      </vt:variant>
    </vt:vector>
  </HeadingPairs>
  <TitlesOfParts>
    <vt:vector size="1" baseType="lpstr">
      <vt:lpstr/>
    </vt:vector>
  </TitlesOfParts>
  <Company>QA</Company>
  <LinksUpToDate>false</LinksUpToDate>
  <CharactersWithSpaces>11188</CharactersWithSpaces>
  <SharedDoc>false</SharedDoc>
  <HLinks>
    <vt:vector size="30" baseType="variant">
      <vt:variant>
        <vt:i4>4587554</vt:i4>
      </vt:variant>
      <vt:variant>
        <vt:i4>27</vt:i4>
      </vt:variant>
      <vt:variant>
        <vt:i4>0</vt:i4>
      </vt:variant>
      <vt:variant>
        <vt:i4>5</vt:i4>
      </vt:variant>
      <vt:variant>
        <vt:lpwstr>mailto:platforms&amp;publishing@qa.com</vt:lpwstr>
      </vt:variant>
      <vt:variant>
        <vt:lpwstr/>
      </vt:variant>
      <vt:variant>
        <vt:i4>1441849</vt:i4>
      </vt:variant>
      <vt:variant>
        <vt:i4>20</vt:i4>
      </vt:variant>
      <vt:variant>
        <vt:i4>0</vt:i4>
      </vt:variant>
      <vt:variant>
        <vt:i4>5</vt:i4>
      </vt:variant>
      <vt:variant>
        <vt:lpwstr/>
      </vt:variant>
      <vt:variant>
        <vt:lpwstr>_Toc176771907</vt:lpwstr>
      </vt:variant>
      <vt:variant>
        <vt:i4>1441849</vt:i4>
      </vt:variant>
      <vt:variant>
        <vt:i4>14</vt:i4>
      </vt:variant>
      <vt:variant>
        <vt:i4>0</vt:i4>
      </vt:variant>
      <vt:variant>
        <vt:i4>5</vt:i4>
      </vt:variant>
      <vt:variant>
        <vt:lpwstr/>
      </vt:variant>
      <vt:variant>
        <vt:lpwstr>_Toc176771906</vt:lpwstr>
      </vt:variant>
      <vt:variant>
        <vt:i4>1441849</vt:i4>
      </vt:variant>
      <vt:variant>
        <vt:i4>8</vt:i4>
      </vt:variant>
      <vt:variant>
        <vt:i4>0</vt:i4>
      </vt:variant>
      <vt:variant>
        <vt:i4>5</vt:i4>
      </vt:variant>
      <vt:variant>
        <vt:lpwstr/>
      </vt:variant>
      <vt:variant>
        <vt:lpwstr>_Toc176771905</vt:lpwstr>
      </vt:variant>
      <vt:variant>
        <vt:i4>1441849</vt:i4>
      </vt:variant>
      <vt:variant>
        <vt:i4>2</vt:i4>
      </vt:variant>
      <vt:variant>
        <vt:i4>0</vt:i4>
      </vt:variant>
      <vt:variant>
        <vt:i4>5</vt:i4>
      </vt:variant>
      <vt:variant>
        <vt:lpwstr/>
      </vt:variant>
      <vt:variant>
        <vt:lpwstr>_Toc176771904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Renang, Antonia</dc:creator>
  <cp:keywords/>
  <dc:description/>
  <cp:lastModifiedBy>Feist, Ella</cp:lastModifiedBy>
  <cp:revision>227</cp:revision>
  <cp:lastPrinted>2024-06-05T09:35:00Z</cp:lastPrinted>
  <dcterms:created xsi:type="dcterms:W3CDTF">2024-11-04T18:08:00Z</dcterms:created>
  <dcterms:modified xsi:type="dcterms:W3CDTF">2025-11-18T11:09:00Z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0x010100A7F2F3132CABD445856BE0F647982EB2</vt:lpwstr>
  </property>
  <property fmtid="{D5CDD505-2E9C-101B-9397-08002B2CF9AE}" pid="3" name="MediaServiceImageTags">
    <vt:lpwstr/>
  </property>
</Properties>
</file>