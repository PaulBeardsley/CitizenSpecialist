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E6AB" w14:textId="60D018C0" w:rsidR="00175BFD" w:rsidRDefault="005259E3" w:rsidP="00713651">
      <w:pPr>
        <w:pStyle w:val="Heading1"/>
        <w:numPr>
          <w:ilvl w:val="0"/>
          <w:numId w:val="0"/>
        </w:numPr>
        <w:ind w:left="1134" w:hanging="1134"/>
      </w:pPr>
      <w:r>
        <w:t>Useful resources</w:t>
      </w:r>
    </w:p>
    <w:p w14:paraId="358F9BFE" w14:textId="77777777" w:rsidR="00713651" w:rsidRDefault="00713651" w:rsidP="00713651">
      <w:r>
        <w:t>Please see below for some useful resources following on from your Module 6 sessions and as part of your EPA revision:</w:t>
      </w:r>
    </w:p>
    <w:p w14:paraId="7A03F514" w14:textId="77777777" w:rsidR="00713651" w:rsidRDefault="00713651" w:rsidP="00713651"/>
    <w:p w14:paraId="5A9081FA" w14:textId="0B7BA994" w:rsidR="00713651" w:rsidRDefault="00713651" w:rsidP="00713651">
      <w:r w:rsidRPr="00713651">
        <w:rPr>
          <w:b/>
          <w:bCs/>
        </w:rPr>
        <w:t xml:space="preserve">Data Technician apprenticeship standard: </w:t>
      </w:r>
      <w:hyperlink r:id="rId11" w:history="1">
        <w:r w:rsidRPr="00C1283A">
          <w:rPr>
            <w:rStyle w:val="Hyperlink"/>
          </w:rPr>
          <w:t>https://www.instituteforapprenticeships.org/apprenticeship-standards/data-technician-v1-0</w:t>
        </w:r>
      </w:hyperlink>
      <w:r>
        <w:t xml:space="preserve"> </w:t>
      </w:r>
    </w:p>
    <w:p w14:paraId="74D72A82" w14:textId="77777777" w:rsidR="00713651" w:rsidRDefault="00713651" w:rsidP="00713651"/>
    <w:p w14:paraId="3606CC29" w14:textId="11E054FB" w:rsidR="00713651" w:rsidRDefault="00713651" w:rsidP="00713651">
      <w:r w:rsidRPr="00713651">
        <w:rPr>
          <w:b/>
          <w:bCs/>
        </w:rPr>
        <w:t>Excel formulas:</w:t>
      </w:r>
      <w:r>
        <w:t xml:space="preserve"> </w:t>
      </w:r>
      <w:hyperlink r:id="rId12" w:history="1">
        <w:r w:rsidRPr="00C1283A">
          <w:rPr>
            <w:rStyle w:val="Hyperlink"/>
          </w:rPr>
          <w:t>https://support.microsoft.com/en-au/office/overview-of-formulas-in-excel-ecfdc708-9162-49e8-b993-c311f47ca173</w:t>
        </w:r>
      </w:hyperlink>
      <w:r>
        <w:t xml:space="preserve"> </w:t>
      </w:r>
    </w:p>
    <w:p w14:paraId="3DD2FF76" w14:textId="77777777" w:rsidR="00713651" w:rsidRDefault="00713651" w:rsidP="00713651"/>
    <w:p w14:paraId="0D76C649" w14:textId="7CAEE2DC" w:rsidR="00713651" w:rsidRDefault="00713651" w:rsidP="00713651">
      <w:r w:rsidRPr="00713651">
        <w:rPr>
          <w:b/>
          <w:bCs/>
        </w:rPr>
        <w:t>Create a pivot table to analyse worksheet data:</w:t>
      </w:r>
      <w:r>
        <w:t xml:space="preserve"> </w:t>
      </w:r>
      <w:hyperlink r:id="rId13" w:history="1">
        <w:r w:rsidRPr="00C1283A">
          <w:rPr>
            <w:rStyle w:val="Hyperlink"/>
          </w:rPr>
          <w:t>https://support.microsoft.com/en-gb/office/create-a-pivottable-to-analyze-worksheet-data-a9a84538-bfe9-40a9-a8e9-f99134456576</w:t>
        </w:r>
      </w:hyperlink>
      <w:r>
        <w:t xml:space="preserve"> </w:t>
      </w:r>
    </w:p>
    <w:p w14:paraId="20A19778" w14:textId="77777777" w:rsidR="00713651" w:rsidRDefault="00713651" w:rsidP="00713651"/>
    <w:p w14:paraId="17CEA31C" w14:textId="15969F17" w:rsidR="00713651" w:rsidRDefault="00713651" w:rsidP="00713651">
      <w:r w:rsidRPr="00713651">
        <w:rPr>
          <w:b/>
          <w:bCs/>
        </w:rPr>
        <w:t>Power Query:</w:t>
      </w:r>
      <w:r>
        <w:t xml:space="preserve"> </w:t>
      </w:r>
      <w:hyperlink r:id="rId14" w:history="1">
        <w:r w:rsidRPr="00C1283A">
          <w:rPr>
            <w:rStyle w:val="Hyperlink"/>
          </w:rPr>
          <w:t>https://learn.microsoft.com/en-us/power-query/</w:t>
        </w:r>
      </w:hyperlink>
      <w:r>
        <w:t xml:space="preserve"> </w:t>
      </w:r>
    </w:p>
    <w:p w14:paraId="6D542C88" w14:textId="77777777" w:rsidR="00713651" w:rsidRDefault="00713651" w:rsidP="00713651"/>
    <w:p w14:paraId="362F4A2E" w14:textId="1898A53D" w:rsidR="00713651" w:rsidRDefault="00713651" w:rsidP="00713651">
      <w:r w:rsidRPr="00713651">
        <w:rPr>
          <w:b/>
          <w:bCs/>
        </w:rPr>
        <w:t>Append queries:</w:t>
      </w:r>
      <w:r>
        <w:t xml:space="preserve"> </w:t>
      </w:r>
      <w:hyperlink r:id="rId15" w:history="1">
        <w:r w:rsidRPr="00C1283A">
          <w:rPr>
            <w:rStyle w:val="Hyperlink"/>
          </w:rPr>
          <w:t>https://support.microsoft.com/en-au/office/append-queries-power-query-e42ca582-4f62-4a43-b37f-99e2b2a4813a</w:t>
        </w:r>
      </w:hyperlink>
      <w:r>
        <w:t xml:space="preserve"> </w:t>
      </w:r>
    </w:p>
    <w:p w14:paraId="4F3DA592" w14:textId="77777777" w:rsidR="00713651" w:rsidRDefault="00713651" w:rsidP="00713651"/>
    <w:p w14:paraId="73606B41" w14:textId="70F93ECD" w:rsidR="00713651" w:rsidRDefault="00713651" w:rsidP="00713651">
      <w:r w:rsidRPr="00713651">
        <w:rPr>
          <w:b/>
          <w:bCs/>
        </w:rPr>
        <w:t>Merge queries:</w:t>
      </w:r>
      <w:r>
        <w:t xml:space="preserve"> </w:t>
      </w:r>
      <w:hyperlink r:id="rId16" w:history="1">
        <w:r w:rsidRPr="00C1283A">
          <w:rPr>
            <w:rStyle w:val="Hyperlink"/>
          </w:rPr>
          <w:t>https://support.microsoft.com/en-au/office/merge-queries-power-query-fd157620-5470-4c0f-b132-7ca2616d17f9</w:t>
        </w:r>
      </w:hyperlink>
      <w:r>
        <w:t xml:space="preserve"> </w:t>
      </w:r>
    </w:p>
    <w:p w14:paraId="54FF83F0" w14:textId="77777777" w:rsidR="00713651" w:rsidRDefault="00713651" w:rsidP="00713651"/>
    <w:p w14:paraId="36DCAC2A" w14:textId="636120A2" w:rsidR="005259E3" w:rsidRPr="003C0B64" w:rsidRDefault="00713651" w:rsidP="00713651">
      <w:r w:rsidRPr="00713651">
        <w:rPr>
          <w:b/>
          <w:bCs/>
        </w:rPr>
        <w:t xml:space="preserve">Add a custom column in Power Query: </w:t>
      </w:r>
      <w:hyperlink r:id="rId17" w:history="1">
        <w:r w:rsidRPr="00C1283A">
          <w:rPr>
            <w:rStyle w:val="Hyperlink"/>
          </w:rPr>
          <w:t>https://support.microsoft.com/en-us/office/add-a-custom-column-power-query-2dbb579a-915b-4ebd-b622-8e7f3d1d61a6</w:t>
        </w:r>
      </w:hyperlink>
      <w:r>
        <w:t xml:space="preserve"> </w:t>
      </w:r>
    </w:p>
    <w:sectPr w:rsidR="005259E3" w:rsidRPr="003C0B64" w:rsidSect="002920C8">
      <w:headerReference w:type="default" r:id="rId18"/>
      <w:footerReference w:type="default" r:id="rId19"/>
      <w:footerReference w:type="first" r:id="rId2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5ACE974E-D1F0-44CF-944F-454B4214BBA7}"/>
    <w:embedBold r:id="rId2" w:fontKey="{A2E1EBF6-B8CE-4A71-AF92-C2D7729945A4}"/>
    <w:embedItalic r:id="rId3" w:fontKey="{9ADFEE65-8612-4A5A-8F05-2F496E9DDB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9075D8D6-0A06-464A-BDBD-E06C86ED84A3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2146705F-20FA-4A22-A348-B2F81674EC1B}"/>
    <w:embedBold r:id="rId6" w:fontKey="{214AD424-CDD0-45E0-B1C3-D7D8BCC953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58B89780-DF70-4DED-90CE-C86970000264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1442E62C-0267-43A4-882B-BFCB20CBFC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2EC936BC" w:rsidR="00D767F5" w:rsidRPr="00EC2133" w:rsidRDefault="00713651" w:rsidP="00D767F5">
                          <w:pPr>
                            <w:pStyle w:val="Header"/>
                          </w:pPr>
                          <w:r>
                            <w:t>Useful resources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2EC936BC" w:rsidR="00D767F5" w:rsidRPr="00EC2133" w:rsidRDefault="00713651" w:rsidP="00D767F5">
                    <w:pPr>
                      <w:pStyle w:val="Header"/>
                    </w:pPr>
                    <w:r>
                      <w:t>Useful resources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0A8B7B54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59E3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13651"/>
    <w:rsid w:val="00717707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268C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6B02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pport.microsoft.com/en-gb/office/create-a-pivottable-to-analyze-worksheet-data-a9a84538-bfe9-40a9-a8e9-f99134456576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support.microsoft.com/en-au/office/overview-of-formulas-in-excel-ecfdc708-9162-49e8-b993-c311f47ca173" TargetMode="External"/><Relationship Id="rId17" Type="http://schemas.openxmlformats.org/officeDocument/2006/relationships/hyperlink" Target="https://support.microsoft.com/en-us/office/add-a-custom-column-power-query-2dbb579a-915b-4ebd-b622-8e7f3d1d61a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microsoft.com/en-au/office/merge-queries-power-query-fd157620-5470-4c0f-b132-7ca2616d17f9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nstituteforapprenticeships.org/apprenticeship-standards/data-technician-v1-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upport.microsoft.com/en-au/office/append-queries-power-query-e42ca582-4f62-4a43-b37f-99e2b2a4813a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earn.microsoft.com/en-us/power-query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15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1832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15</cp:revision>
  <cp:lastPrinted>2024-06-05T09:35:00Z</cp:lastPrinted>
  <dcterms:created xsi:type="dcterms:W3CDTF">2024-11-04T18:08:00Z</dcterms:created>
  <dcterms:modified xsi:type="dcterms:W3CDTF">2025-11-11T15:15:00Z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