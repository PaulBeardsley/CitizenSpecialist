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49750" w14:textId="6B8D8339" w:rsidR="00531D75" w:rsidRDefault="00531D75" w:rsidP="0011100D">
      <w:pPr>
        <w:pStyle w:val="Heading1"/>
        <w:numPr>
          <w:ilvl w:val="0"/>
          <w:numId w:val="0"/>
        </w:numPr>
        <w:ind w:left="1134" w:hanging="1134"/>
      </w:pPr>
      <w:r>
        <w:t>EPA AM1</w:t>
      </w:r>
      <w:r w:rsidR="0011100D">
        <w:t xml:space="preserve">: </w:t>
      </w:r>
      <w:r>
        <w:t xml:space="preserve">Scenario </w:t>
      </w:r>
      <w:r w:rsidR="00677F61">
        <w:t>d</w:t>
      </w:r>
      <w:r>
        <w:t xml:space="preserve">emonstration </w:t>
      </w:r>
      <w:r w:rsidR="00677F61">
        <w:t>p</w:t>
      </w:r>
      <w:r>
        <w:t>ractice</w:t>
      </w:r>
      <w:r w:rsidR="0011100D">
        <w:t xml:space="preserve"> </w:t>
      </w:r>
      <w:r w:rsidR="00677F61" w:rsidRPr="00677F61">
        <w:t>—</w:t>
      </w:r>
      <w:r w:rsidR="00677F61">
        <w:t xml:space="preserve"> </w:t>
      </w:r>
      <w:r>
        <w:t>Mock 1</w:t>
      </w:r>
    </w:p>
    <w:p w14:paraId="43BDA7DC" w14:textId="29BFFD84" w:rsidR="00531D75" w:rsidRDefault="00531D75" w:rsidP="00677F61">
      <w:pPr>
        <w:pStyle w:val="Heading2"/>
        <w:numPr>
          <w:ilvl w:val="0"/>
          <w:numId w:val="0"/>
        </w:numPr>
        <w:ind w:left="1134" w:hanging="1134"/>
      </w:pPr>
      <w:r>
        <w:t xml:space="preserve">Component 1: Data </w:t>
      </w:r>
      <w:r w:rsidR="00677F61">
        <w:t>integration and transformation tasks</w:t>
      </w:r>
    </w:p>
    <w:p w14:paraId="179A58E6" w14:textId="77777777" w:rsidR="00531D75" w:rsidRDefault="00531D75" w:rsidP="00531D75">
      <w:r>
        <w:t>You are a junior data technician working at a retail chain. You've been provided with multiple datasets:</w:t>
      </w:r>
    </w:p>
    <w:p w14:paraId="175131F2" w14:textId="79AF5B16" w:rsidR="00531D75" w:rsidRDefault="00531D75" w:rsidP="00677F61">
      <w:pPr>
        <w:pStyle w:val="Bulletlist1"/>
      </w:pPr>
      <w:r w:rsidRPr="00677F61">
        <w:rPr>
          <w:b/>
          <w:bCs/>
        </w:rPr>
        <w:t>Component1_Sales.csv:</w:t>
      </w:r>
      <w:r>
        <w:t xml:space="preserve"> Sales transaction data</w:t>
      </w:r>
    </w:p>
    <w:p w14:paraId="20F5C1D8" w14:textId="5746514E" w:rsidR="00531D75" w:rsidRDefault="00531D75" w:rsidP="00677F61">
      <w:pPr>
        <w:pStyle w:val="Bulletlist1"/>
      </w:pPr>
      <w:r w:rsidRPr="00677F61">
        <w:rPr>
          <w:b/>
          <w:bCs/>
        </w:rPr>
        <w:t>Component1_Inventory.txt:</w:t>
      </w:r>
      <w:r>
        <w:t xml:space="preserve"> Product inventory data</w:t>
      </w:r>
    </w:p>
    <w:p w14:paraId="0F1A4666" w14:textId="06231CA0" w:rsidR="00531D75" w:rsidRDefault="00531D75" w:rsidP="00677F61">
      <w:pPr>
        <w:pStyle w:val="Bulletlist1"/>
      </w:pPr>
      <w:r w:rsidRPr="00677F61">
        <w:rPr>
          <w:b/>
          <w:bCs/>
        </w:rPr>
        <w:t>Component1_Stores.csv:</w:t>
      </w:r>
      <w:r>
        <w:t xml:space="preserve"> Store metadata</w:t>
      </w:r>
    </w:p>
    <w:p w14:paraId="1AB18AA9" w14:textId="77777777" w:rsidR="00531D75" w:rsidRDefault="00531D75" w:rsidP="00531D75">
      <w:r>
        <w:t xml:space="preserve">Your task is to </w:t>
      </w:r>
      <w:r w:rsidRPr="00677F61">
        <w:rPr>
          <w:b/>
          <w:bCs/>
        </w:rPr>
        <w:t>clean</w:t>
      </w:r>
      <w:r>
        <w:t xml:space="preserve">, </w:t>
      </w:r>
      <w:r w:rsidRPr="00677F61">
        <w:rPr>
          <w:b/>
          <w:bCs/>
        </w:rPr>
        <w:t>transform</w:t>
      </w:r>
      <w:r>
        <w:t xml:space="preserve">, and </w:t>
      </w:r>
      <w:r w:rsidRPr="00677F61">
        <w:rPr>
          <w:b/>
          <w:bCs/>
        </w:rPr>
        <w:t xml:space="preserve">integrate </w:t>
      </w:r>
      <w:r>
        <w:t>these datasets using Power Query in Excel or Power BI.</w:t>
      </w:r>
    </w:p>
    <w:p w14:paraId="282145F2" w14:textId="77777777" w:rsidR="00531D75" w:rsidRDefault="00531D75" w:rsidP="00531D75"/>
    <w:p w14:paraId="4F23C48A" w14:textId="6B6AF9A4" w:rsidR="00531D75" w:rsidRPr="0051483B" w:rsidRDefault="00531D75" w:rsidP="00531D75">
      <w:pPr>
        <w:rPr>
          <w:b/>
          <w:bCs/>
        </w:rPr>
      </w:pPr>
      <w:r w:rsidRPr="0051483B">
        <w:rPr>
          <w:b/>
          <w:bCs/>
        </w:rPr>
        <w:t>Tasks:</w:t>
      </w:r>
    </w:p>
    <w:p w14:paraId="3D810614" w14:textId="77777777" w:rsidR="0051483B" w:rsidRDefault="00531D75" w:rsidP="00531D75">
      <w:pPr>
        <w:pStyle w:val="Numberlist"/>
      </w:pPr>
      <w:r>
        <w:t xml:space="preserve">Familiarise yourself with all the datasets and what they contain. Have a think about how they might be linked/related. </w:t>
      </w:r>
    </w:p>
    <w:p w14:paraId="2EA3235A" w14:textId="395F56EF" w:rsidR="0051483B" w:rsidRDefault="00531D75" w:rsidP="00531D75">
      <w:pPr>
        <w:pStyle w:val="Numberlist"/>
      </w:pPr>
      <w:r>
        <w:t xml:space="preserve">Open a new Excel file. Create a new worksheet in the Excel file and call it </w:t>
      </w:r>
      <w:r w:rsidR="0051483B">
        <w:t>‘</w:t>
      </w:r>
      <w:r>
        <w:t>Notes</w:t>
      </w:r>
      <w:r w:rsidR="0051483B">
        <w:t>’</w:t>
      </w:r>
      <w:r>
        <w:t>. This will be used to document errors that you cleaned within each dataset and for any other notes you will be required to make.</w:t>
      </w:r>
    </w:p>
    <w:p w14:paraId="2556B281" w14:textId="77777777" w:rsidR="0051483B" w:rsidRDefault="00531D75" w:rsidP="00531D75">
      <w:pPr>
        <w:pStyle w:val="Numberlist"/>
      </w:pPr>
      <w:r>
        <w:t>Load all three datasets into Power Query.</w:t>
      </w:r>
    </w:p>
    <w:p w14:paraId="4DD103E9" w14:textId="3D9F5A44" w:rsidR="00531D75" w:rsidRDefault="00531D75" w:rsidP="00531D75">
      <w:pPr>
        <w:pStyle w:val="Numberlist"/>
      </w:pPr>
      <w:r>
        <w:t>Clean the data (recording all elements cleaned in the new worksheet):</w:t>
      </w:r>
    </w:p>
    <w:p w14:paraId="668FF1E3" w14:textId="5451289C" w:rsidR="00531D75" w:rsidRDefault="00531D75" w:rsidP="0051483B">
      <w:pPr>
        <w:pStyle w:val="Bulletlist2"/>
      </w:pPr>
      <w:r>
        <w:t>Fix incorrect data types (</w:t>
      </w:r>
      <w:r w:rsidR="0051483B">
        <w:t>for example,</w:t>
      </w:r>
      <w:r>
        <w:t xml:space="preserve"> </w:t>
      </w:r>
      <w:proofErr w:type="spellStart"/>
      <w:r>
        <w:t>SaleDate</w:t>
      </w:r>
      <w:proofErr w:type="spellEnd"/>
      <w:r>
        <w:t xml:space="preserve"> to Date)</w:t>
      </w:r>
      <w:r w:rsidR="0051483B">
        <w:t>.</w:t>
      </w:r>
    </w:p>
    <w:p w14:paraId="3B3F6F0D" w14:textId="488FD624" w:rsidR="00531D75" w:rsidRDefault="00531D75" w:rsidP="0051483B">
      <w:pPr>
        <w:pStyle w:val="Bulletlist2"/>
      </w:pPr>
      <w:r>
        <w:t>Remove any duplicate sales rows</w:t>
      </w:r>
      <w:r w:rsidR="0051483B">
        <w:t>.</w:t>
      </w:r>
    </w:p>
    <w:p w14:paraId="0B941A8C" w14:textId="67057548" w:rsidR="00531D75" w:rsidRDefault="00531D75" w:rsidP="0051483B">
      <w:pPr>
        <w:pStyle w:val="Bulletlist2"/>
      </w:pPr>
      <w:r>
        <w:t xml:space="preserve">Correct column headers and remove blank rows </w:t>
      </w:r>
      <w:r w:rsidR="0051483B">
        <w:t>(</w:t>
      </w:r>
      <w:r>
        <w:t>if any</w:t>
      </w:r>
      <w:r w:rsidR="0051483B">
        <w:t>).</w:t>
      </w:r>
    </w:p>
    <w:p w14:paraId="4BCB11A6" w14:textId="57713B79" w:rsidR="00531D75" w:rsidRDefault="00531D75" w:rsidP="0051483B">
      <w:pPr>
        <w:pStyle w:val="Numberlist"/>
      </w:pPr>
      <w:r>
        <w:t>Merge datasets:</w:t>
      </w:r>
    </w:p>
    <w:p w14:paraId="4870EE43" w14:textId="12186AB9" w:rsidR="00531D75" w:rsidRDefault="00531D75" w:rsidP="0051483B">
      <w:pPr>
        <w:pStyle w:val="Bulletlist2"/>
      </w:pPr>
      <w:r>
        <w:t xml:space="preserve">Join Sales with Store data using </w:t>
      </w:r>
      <w:proofErr w:type="spellStart"/>
      <w:r>
        <w:t>StoreID</w:t>
      </w:r>
      <w:proofErr w:type="spellEnd"/>
      <w:r w:rsidR="0051483B">
        <w:t>.</w:t>
      </w:r>
    </w:p>
    <w:p w14:paraId="2F715BD4" w14:textId="4DC2E7DD" w:rsidR="00531D75" w:rsidRDefault="00531D75" w:rsidP="0051483B">
      <w:pPr>
        <w:pStyle w:val="Bulletlist2"/>
      </w:pPr>
      <w:r>
        <w:t xml:space="preserve">Join merged result with Inventory data using </w:t>
      </w:r>
      <w:proofErr w:type="spellStart"/>
      <w:r>
        <w:t>ProductID</w:t>
      </w:r>
      <w:proofErr w:type="spellEnd"/>
      <w:r w:rsidR="0051483B">
        <w:t>.</w:t>
      </w:r>
    </w:p>
    <w:p w14:paraId="2ADCA58A" w14:textId="2380FFC1" w:rsidR="00531D75" w:rsidRDefault="00531D75" w:rsidP="0051483B">
      <w:pPr>
        <w:pStyle w:val="Numberlist"/>
      </w:pPr>
      <w:r>
        <w:t>Add calculated columns:</w:t>
      </w:r>
    </w:p>
    <w:p w14:paraId="617F8D7D" w14:textId="2B0CB80D" w:rsidR="0051483B" w:rsidRDefault="00531D75" w:rsidP="0051483B">
      <w:pPr>
        <w:pStyle w:val="Bulletlist2"/>
      </w:pPr>
      <w:r>
        <w:t xml:space="preserve">Profit = </w:t>
      </w:r>
      <w:proofErr w:type="spellStart"/>
      <w:r>
        <w:t>TotalSale</w:t>
      </w:r>
      <w:proofErr w:type="spellEnd"/>
      <w:r>
        <w:t xml:space="preserve"> - (</w:t>
      </w:r>
      <w:proofErr w:type="spellStart"/>
      <w:r>
        <w:t>UnitsSold</w:t>
      </w:r>
      <w:proofErr w:type="spellEnd"/>
      <w:r>
        <w:t xml:space="preserve"> * </w:t>
      </w:r>
      <w:proofErr w:type="spellStart"/>
      <w:r>
        <w:t>CostEstimation</w:t>
      </w:r>
      <w:proofErr w:type="spellEnd"/>
      <w:r>
        <w:t>)</w:t>
      </w:r>
      <w:r w:rsidR="0051483B">
        <w:t>.</w:t>
      </w:r>
    </w:p>
    <w:p w14:paraId="1650D2F6" w14:textId="21FD9F05" w:rsidR="00531D75" w:rsidRDefault="00531D75" w:rsidP="0051483B">
      <w:pPr>
        <w:pStyle w:val="Bulletlist2"/>
      </w:pPr>
      <w:r>
        <w:t xml:space="preserve">Sales Category based on </w:t>
      </w:r>
      <w:proofErr w:type="spellStart"/>
      <w:r>
        <w:t>UnitPrice</w:t>
      </w:r>
      <w:proofErr w:type="spellEnd"/>
      <w:r>
        <w:t xml:space="preserve"> range</w:t>
      </w:r>
      <w:r w:rsidR="0051483B">
        <w:t>.</w:t>
      </w:r>
    </w:p>
    <w:p w14:paraId="35B9F285" w14:textId="4D652D24" w:rsidR="00531D75" w:rsidRDefault="00531D75" w:rsidP="0051483B">
      <w:pPr>
        <w:pStyle w:val="Numberlist"/>
      </w:pPr>
      <w:r>
        <w:t>Create a summary table:</w:t>
      </w:r>
    </w:p>
    <w:p w14:paraId="51331C53" w14:textId="30D2734C" w:rsidR="0051483B" w:rsidRDefault="00531D75" w:rsidP="00531D75">
      <w:pPr>
        <w:pStyle w:val="Bulletlist2"/>
      </w:pPr>
      <w:r>
        <w:t xml:space="preserve">Total sales and average sales by </w:t>
      </w:r>
      <w:proofErr w:type="spellStart"/>
      <w:r>
        <w:t>StoreRegion</w:t>
      </w:r>
      <w:proofErr w:type="spellEnd"/>
      <w:r>
        <w:t xml:space="preserve"> and Category</w:t>
      </w:r>
      <w:r w:rsidR="0051483B">
        <w:t>.</w:t>
      </w:r>
    </w:p>
    <w:p w14:paraId="59658DEA" w14:textId="149DE79B" w:rsidR="00531D75" w:rsidRDefault="00531D75" w:rsidP="00531D75">
      <w:pPr>
        <w:pStyle w:val="Bulletlist2"/>
      </w:pPr>
      <w:r>
        <w:t>Identify underperforming stores (lowest 25% by total revenue)</w:t>
      </w:r>
      <w:r w:rsidR="0051483B">
        <w:t>.</w:t>
      </w:r>
    </w:p>
    <w:p w14:paraId="280241E5" w14:textId="0E7200AA" w:rsidR="00531D75" w:rsidRDefault="00531D75" w:rsidP="0051483B">
      <w:pPr>
        <w:pStyle w:val="Numberlist"/>
      </w:pPr>
      <w:r>
        <w:t xml:space="preserve">Export the cleaned and merged dataset as a new sheet in Excel: </w:t>
      </w:r>
      <w:r w:rsidR="0051483B">
        <w:t>‘</w:t>
      </w:r>
      <w:r>
        <w:t xml:space="preserve">Mock 1 </w:t>
      </w:r>
      <w:proofErr w:type="spellStart"/>
      <w:r>
        <w:t>FinalDataset</w:t>
      </w:r>
      <w:proofErr w:type="spellEnd"/>
      <w:r w:rsidR="0051483B">
        <w:t>’</w:t>
      </w:r>
      <w:r>
        <w:t>.</w:t>
      </w:r>
    </w:p>
    <w:p w14:paraId="79A6B9A4" w14:textId="1945F414" w:rsidR="00531D75" w:rsidRDefault="00531D75" w:rsidP="0051483B">
      <w:pPr>
        <w:pStyle w:val="Heading2"/>
        <w:numPr>
          <w:ilvl w:val="0"/>
          <w:numId w:val="0"/>
        </w:numPr>
        <w:ind w:left="1134" w:hanging="1134"/>
      </w:pPr>
      <w:r>
        <w:lastRenderedPageBreak/>
        <w:t xml:space="preserve">Component 2: Data </w:t>
      </w:r>
      <w:r w:rsidR="0051483B">
        <w:t>a</w:t>
      </w:r>
      <w:r>
        <w:t xml:space="preserve">nalysis and Excel </w:t>
      </w:r>
      <w:r w:rsidR="0051483B">
        <w:t>c</w:t>
      </w:r>
      <w:r>
        <w:t>alculations</w:t>
      </w:r>
    </w:p>
    <w:p w14:paraId="2EFF76C8" w14:textId="614F407D" w:rsidR="00531D75" w:rsidRDefault="00531D75" w:rsidP="00531D75">
      <w:r>
        <w:t>You are now responsible for analysing customer feedback collected from product reviews.</w:t>
      </w:r>
      <w:r w:rsidR="004A3635">
        <w:t xml:space="preserve"> </w:t>
      </w:r>
      <w:r w:rsidR="0051483B">
        <w:t>‘</w:t>
      </w:r>
      <w:r>
        <w:t>Component2_Feedback.csv</w:t>
      </w:r>
      <w:r w:rsidR="0051483B">
        <w:t xml:space="preserve">’ </w:t>
      </w:r>
      <w:r>
        <w:t>contains the customer feedback records.</w:t>
      </w:r>
      <w:r w:rsidR="004A3635">
        <w:t xml:space="preserve"> </w:t>
      </w:r>
      <w:r>
        <w:t>Use Excel to conduct meaningful analysis with formulas and visualisations.</w:t>
      </w:r>
    </w:p>
    <w:p w14:paraId="197CA21D" w14:textId="77777777" w:rsidR="00531D75" w:rsidRDefault="00531D75" w:rsidP="00531D75"/>
    <w:p w14:paraId="5D63E2A3" w14:textId="77777777" w:rsidR="00531D75" w:rsidRPr="004A3635" w:rsidRDefault="00531D75" w:rsidP="00531D75">
      <w:pPr>
        <w:rPr>
          <w:b/>
          <w:bCs/>
        </w:rPr>
      </w:pPr>
      <w:r w:rsidRPr="004A3635">
        <w:rPr>
          <w:b/>
          <w:bCs/>
        </w:rPr>
        <w:t>Tasks:</w:t>
      </w:r>
    </w:p>
    <w:p w14:paraId="5BFA7894" w14:textId="3869ED9A" w:rsidR="00531D75" w:rsidRDefault="00531D75" w:rsidP="004A3635">
      <w:pPr>
        <w:pStyle w:val="Numberlist"/>
        <w:numPr>
          <w:ilvl w:val="0"/>
          <w:numId w:val="21"/>
        </w:numPr>
      </w:pPr>
      <w:r>
        <w:t>Use Excel functions to answer:</w:t>
      </w:r>
    </w:p>
    <w:p w14:paraId="32F0BF27" w14:textId="239449B2" w:rsidR="00531D75" w:rsidRDefault="00531D75" w:rsidP="004A3635">
      <w:pPr>
        <w:pStyle w:val="Bulletlist2"/>
      </w:pPr>
      <w:r>
        <w:t>What is the average satisfaction score by product?</w:t>
      </w:r>
    </w:p>
    <w:p w14:paraId="58E1F888" w14:textId="354DB593" w:rsidR="00531D75" w:rsidRDefault="00531D75" w:rsidP="004A3635">
      <w:pPr>
        <w:pStyle w:val="Bulletlist2"/>
      </w:pPr>
      <w:r>
        <w:t>How many resolved vs unresolved complaints exist per product?</w:t>
      </w:r>
    </w:p>
    <w:p w14:paraId="7008708A" w14:textId="369878A6" w:rsidR="00531D75" w:rsidRDefault="00531D75" w:rsidP="004A3635">
      <w:pPr>
        <w:pStyle w:val="Bulletlist2"/>
      </w:pPr>
      <w:r>
        <w:t xml:space="preserve">Use COUNTIF, AVERAGE, MAX, MIN, </w:t>
      </w:r>
      <w:r w:rsidR="004A3635">
        <w:t xml:space="preserve">and </w:t>
      </w:r>
      <w:r>
        <w:t>SUMIF where appropriate</w:t>
      </w:r>
      <w:r w:rsidR="004A3635">
        <w:t>.</w:t>
      </w:r>
    </w:p>
    <w:p w14:paraId="0ED256FF" w14:textId="6DEE6AE6" w:rsidR="00531D75" w:rsidRDefault="00531D75" w:rsidP="004A3635">
      <w:pPr>
        <w:pStyle w:val="Numberlist"/>
      </w:pPr>
      <w:r>
        <w:t>Use XLOOKUP to attach Product Names to the feedback table.</w:t>
      </w:r>
    </w:p>
    <w:p w14:paraId="21DE72FC" w14:textId="30043567" w:rsidR="00531D75" w:rsidRDefault="00531D75" w:rsidP="004A3635">
      <w:pPr>
        <w:pStyle w:val="Numberlist"/>
      </w:pPr>
      <w:r>
        <w:t>Create Pivot Tables to show:</w:t>
      </w:r>
    </w:p>
    <w:p w14:paraId="1A002D0E" w14:textId="77777777" w:rsidR="001A6544" w:rsidRDefault="00531D75" w:rsidP="00531D75">
      <w:pPr>
        <w:pStyle w:val="Bulletlist2"/>
      </w:pPr>
      <w:r>
        <w:t xml:space="preserve">Satisfaction by Product and </w:t>
      </w:r>
      <w:proofErr w:type="spellStart"/>
      <w:r>
        <w:t>CustomerType</w:t>
      </w:r>
      <w:proofErr w:type="spellEnd"/>
      <w:r w:rsidR="001A6544">
        <w:t>.</w:t>
      </w:r>
    </w:p>
    <w:p w14:paraId="5D81CAF3" w14:textId="13CD445C" w:rsidR="00531D75" w:rsidRDefault="00531D75" w:rsidP="00531D75">
      <w:pPr>
        <w:pStyle w:val="Bulletlist2"/>
      </w:pPr>
      <w:r>
        <w:t xml:space="preserve">Average </w:t>
      </w:r>
      <w:proofErr w:type="spellStart"/>
      <w:r>
        <w:t>DeliveryDays</w:t>
      </w:r>
      <w:proofErr w:type="spellEnd"/>
      <w:r>
        <w:t xml:space="preserve"> by Product</w:t>
      </w:r>
      <w:r w:rsidR="001A6544">
        <w:t>.</w:t>
      </w:r>
    </w:p>
    <w:p w14:paraId="6765C14A" w14:textId="77777777" w:rsidR="001A6544" w:rsidRDefault="00531D75" w:rsidP="00531D75">
      <w:pPr>
        <w:pStyle w:val="Numberlist"/>
      </w:pPr>
      <w:r>
        <w:t>Use charts to visualise:</w:t>
      </w:r>
    </w:p>
    <w:p w14:paraId="54A50D74" w14:textId="5B020C0E" w:rsidR="001A6544" w:rsidRDefault="00531D75" w:rsidP="00531D75">
      <w:pPr>
        <w:pStyle w:val="Bulletlist2"/>
      </w:pPr>
      <w:r>
        <w:t>Bar chart: Average satisfaction by product</w:t>
      </w:r>
      <w:r w:rsidR="001A6544">
        <w:t>.</w:t>
      </w:r>
    </w:p>
    <w:p w14:paraId="08EFD5F0" w14:textId="78956B05" w:rsidR="00531D75" w:rsidRDefault="00531D75" w:rsidP="00531D75">
      <w:pPr>
        <w:pStyle w:val="Bulletlist2"/>
      </w:pPr>
      <w:r>
        <w:t>Line chart: Trend in feedback count over time</w:t>
      </w:r>
      <w:r w:rsidR="001A6544">
        <w:t>.</w:t>
      </w:r>
    </w:p>
    <w:p w14:paraId="3285C29D" w14:textId="54FCFE73" w:rsidR="00531D75" w:rsidRDefault="00531D75" w:rsidP="004A3635">
      <w:pPr>
        <w:pStyle w:val="Numberlist"/>
      </w:pPr>
      <w:r>
        <w:t xml:space="preserve">Calculate </w:t>
      </w:r>
      <w:r w:rsidR="001A6544">
        <w:t xml:space="preserve">the </w:t>
      </w:r>
      <w:r>
        <w:t xml:space="preserve">correlation between </w:t>
      </w:r>
      <w:proofErr w:type="spellStart"/>
      <w:r>
        <w:t>DeliveryDays</w:t>
      </w:r>
      <w:proofErr w:type="spellEnd"/>
      <w:r>
        <w:t xml:space="preserve"> and Satisfaction.</w:t>
      </w:r>
    </w:p>
    <w:p w14:paraId="45375260" w14:textId="2E2C463C" w:rsidR="00531D75" w:rsidRDefault="00531D75" w:rsidP="00461F55">
      <w:pPr>
        <w:pStyle w:val="Numberlist"/>
      </w:pPr>
      <w:r>
        <w:t>Use descriptive statisti</w:t>
      </w:r>
      <w:r w:rsidR="00676BA6">
        <w:t xml:space="preserve">cs to calculate the mean, median, mode, and standard deviation </w:t>
      </w:r>
      <w:r>
        <w:t>of satisfaction scores.</w:t>
      </w:r>
    </w:p>
    <w:p w14:paraId="5D6FC655" w14:textId="45A4B862" w:rsidR="00531D75" w:rsidRDefault="00531D75" w:rsidP="004A3635">
      <w:pPr>
        <w:pStyle w:val="Numberlist"/>
      </w:pPr>
      <w:r>
        <w:t>Write a 100-200 word summary in a separate worksheet or Word document explaining:</w:t>
      </w:r>
    </w:p>
    <w:p w14:paraId="53AC6401" w14:textId="77777777" w:rsidR="00676BA6" w:rsidRDefault="00531D75" w:rsidP="00531D75">
      <w:pPr>
        <w:pStyle w:val="Bulletlist2"/>
      </w:pPr>
      <w:r>
        <w:t>Key trends from your analysis.</w:t>
      </w:r>
    </w:p>
    <w:p w14:paraId="68459066" w14:textId="2D90C36F" w:rsidR="00676BA6" w:rsidRDefault="00531D75" w:rsidP="00531D75">
      <w:pPr>
        <w:pStyle w:val="Bulletlist2"/>
      </w:pPr>
      <w:r>
        <w:t>Areas of concern (</w:t>
      </w:r>
      <w:r w:rsidR="00676BA6">
        <w:t xml:space="preserve">for example, </w:t>
      </w:r>
      <w:r>
        <w:t>poor product sales</w:t>
      </w:r>
      <w:r w:rsidR="00676BA6">
        <w:t xml:space="preserve"> or</w:t>
      </w:r>
      <w:r>
        <w:t xml:space="preserve"> satisfaction scores).</w:t>
      </w:r>
    </w:p>
    <w:p w14:paraId="5A59B098" w14:textId="5BC0D4DA" w:rsidR="00531D75" w:rsidRDefault="00531D75" w:rsidP="00531D75">
      <w:pPr>
        <w:pStyle w:val="Bulletlist2"/>
      </w:pPr>
      <w:r>
        <w:t>Business recommendations (</w:t>
      </w:r>
      <w:r w:rsidR="00676BA6">
        <w:t>for example,</w:t>
      </w:r>
      <w:r>
        <w:t xml:space="preserve"> focus on replacing specific products or delivery days).</w:t>
      </w:r>
    </w:p>
    <w:p w14:paraId="4D1AE6AB" w14:textId="645C41D3" w:rsidR="00175BFD" w:rsidRPr="003C0B64" w:rsidRDefault="00175BFD" w:rsidP="003C0B64"/>
    <w:sectPr w:rsidR="00175BFD" w:rsidRPr="003C0B64" w:rsidSect="002920C8">
      <w:headerReference w:type="default" r:id="rId11"/>
      <w:footerReference w:type="default" r:id="rId12"/>
      <w:footerReference w:type="first" r:id="rId13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43244" w14:textId="77777777" w:rsidR="000B1C9B" w:rsidRDefault="000B1C9B" w:rsidP="007F513E">
      <w:r>
        <w:separator/>
      </w:r>
    </w:p>
    <w:p w14:paraId="515960AD" w14:textId="77777777" w:rsidR="000B1C9B" w:rsidRDefault="000B1C9B"/>
    <w:p w14:paraId="6CDE9DFE" w14:textId="77777777" w:rsidR="000B1C9B" w:rsidRDefault="000B1C9B"/>
  </w:endnote>
  <w:endnote w:type="continuationSeparator" w:id="0">
    <w:p w14:paraId="071D61E6" w14:textId="77777777" w:rsidR="000B1C9B" w:rsidRDefault="000B1C9B" w:rsidP="007F513E">
      <w:r>
        <w:continuationSeparator/>
      </w:r>
    </w:p>
    <w:p w14:paraId="0D416543" w14:textId="77777777" w:rsidR="000B1C9B" w:rsidRDefault="000B1C9B"/>
    <w:p w14:paraId="20D6715E" w14:textId="77777777" w:rsidR="000B1C9B" w:rsidRDefault="000B1C9B"/>
  </w:endnote>
  <w:endnote w:type="continuationNotice" w:id="1">
    <w:p w14:paraId="564AEC41" w14:textId="77777777" w:rsidR="000B1C9B" w:rsidRDefault="000B1C9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66679A92-7488-45D1-B76B-2FADA11D6E68}"/>
    <w:embedBold r:id="rId2" w:fontKey="{32A2C4FB-7088-429C-AEDE-C3CC1824A44E}"/>
    <w:embedItalic r:id="rId3" w:fontKey="{451D1CA0-DCD2-4166-ADA8-BCACD8961CF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4" w:fontKey="{B4E7164B-8EFE-404E-905A-4A201D9FD968}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5" w:fontKey="{A77C3FAC-1011-4766-9ED0-4E66D2492C06}"/>
    <w:embedBold r:id="rId6" w:fontKey="{8117A3CE-4FB2-4CF2-A1ED-1E71C423F69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7" w:fontKey="{4FFD3489-4C69-4914-9526-C0A627950268}"/>
  </w:font>
  <w:font w:name="Figtree Light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8" w:fontKey="{BE38FAEC-D793-4A12-BF35-115F0753BD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723400182"/>
      <w:docPartObj>
        <w:docPartGallery w:val="Page Numbers (Bottom of Page)"/>
        <w:docPartUnique/>
      </w:docPartObj>
    </w:sdtPr>
    <w:sdtEndPr/>
    <w:sdtContent>
      <w:p w14:paraId="753D7021" w14:textId="77777777" w:rsidR="003C0B64" w:rsidRPr="003C0B64" w:rsidRDefault="003C0B64" w:rsidP="003C0B64">
        <w:pPr>
          <w:framePr w:wrap="none" w:vAnchor="text" w:hAnchor="margin" w:xAlign="right" w:y="1"/>
          <w:tabs>
            <w:tab w:val="center" w:pos="4513"/>
            <w:tab w:val="right" w:pos="9026"/>
          </w:tabs>
          <w:rPr>
            <w:sz w:val="20"/>
          </w:rPr>
        </w:pPr>
        <w:r w:rsidRPr="003C0B64">
          <w:rPr>
            <w:sz w:val="20"/>
          </w:rPr>
          <w:fldChar w:fldCharType="begin"/>
        </w:r>
        <w:r w:rsidRPr="003C0B64">
          <w:rPr>
            <w:sz w:val="20"/>
          </w:rPr>
          <w:instrText xml:space="preserve"> PAGE </w:instrText>
        </w:r>
        <w:r w:rsidRPr="003C0B64">
          <w:rPr>
            <w:sz w:val="20"/>
          </w:rPr>
          <w:fldChar w:fldCharType="separate"/>
        </w:r>
        <w:r w:rsidRPr="003C0B64">
          <w:rPr>
            <w:sz w:val="20"/>
          </w:rPr>
          <w:t>1</w:t>
        </w:r>
        <w:r w:rsidRPr="003C0B64">
          <w:rPr>
            <w:sz w:val="20"/>
          </w:rPr>
          <w:fldChar w:fldCharType="end"/>
        </w:r>
      </w:p>
    </w:sdtContent>
  </w:sdt>
  <w:p w14:paraId="11741FF5" w14:textId="2705A94C" w:rsidR="000F6B68" w:rsidRDefault="000F6B68" w:rsidP="003C0B64">
    <w:pPr>
      <w:pStyle w:val="Footer"/>
      <w:tabs>
        <w:tab w:val="clear" w:pos="9026"/>
        <w:tab w:val="right" w:pos="10204"/>
      </w:tabs>
    </w:pPr>
    <w:r w:rsidRPr="000F6B68">
      <w:t>© 202</w:t>
    </w:r>
    <w:r w:rsidR="00121E72">
      <w:t>5</w:t>
    </w:r>
    <w:r w:rsidRPr="000F6B68">
      <w:t xml:space="preserve"> QA Limited or its affiliates. All rights reserved.</w:t>
    </w:r>
    <w:r w:rsidR="003C0B64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5811E" w14:textId="77777777" w:rsidR="000B1C9B" w:rsidRDefault="000B1C9B" w:rsidP="007F513E">
      <w:r>
        <w:separator/>
      </w:r>
    </w:p>
    <w:p w14:paraId="0B872D20" w14:textId="77777777" w:rsidR="000B1C9B" w:rsidRDefault="000B1C9B"/>
    <w:p w14:paraId="5BDAD434" w14:textId="77777777" w:rsidR="000B1C9B" w:rsidRDefault="000B1C9B"/>
  </w:footnote>
  <w:footnote w:type="continuationSeparator" w:id="0">
    <w:p w14:paraId="5D4BE8F9" w14:textId="77777777" w:rsidR="000B1C9B" w:rsidRDefault="000B1C9B" w:rsidP="007F513E">
      <w:r>
        <w:continuationSeparator/>
      </w:r>
    </w:p>
    <w:p w14:paraId="443579A4" w14:textId="77777777" w:rsidR="000B1C9B" w:rsidRDefault="000B1C9B"/>
    <w:p w14:paraId="5288529B" w14:textId="77777777" w:rsidR="000B1C9B" w:rsidRDefault="000B1C9B"/>
  </w:footnote>
  <w:footnote w:type="continuationNotice" w:id="1">
    <w:p w14:paraId="745E8AF4" w14:textId="77777777" w:rsidR="000B1C9B" w:rsidRDefault="000B1C9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409D" w14:textId="5978EE56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9E1200" wp14:editId="25FEF1D3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A16A12" w14:textId="3E7A6C2A" w:rsidR="00D767F5" w:rsidRPr="00EC2133" w:rsidRDefault="00677F61" w:rsidP="00D767F5">
                          <w:pPr>
                            <w:pStyle w:val="Header"/>
                          </w:pPr>
                          <w:r w:rsidRPr="00677F61">
                            <w:t xml:space="preserve">EPA AM1: Scenario </w:t>
                          </w:r>
                          <w:r>
                            <w:t>d</w:t>
                          </w:r>
                          <w:r w:rsidRPr="00677F61">
                            <w:t xml:space="preserve">emonstration </w:t>
                          </w:r>
                          <w:r>
                            <w:t>p</w:t>
                          </w:r>
                          <w:r w:rsidRPr="00677F61">
                            <w:t>ractice — Mock 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E1200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72A16A12" w14:textId="3E7A6C2A" w:rsidR="00D767F5" w:rsidRPr="00EC2133" w:rsidRDefault="00677F61" w:rsidP="00D767F5">
                    <w:pPr>
                      <w:pStyle w:val="Header"/>
                    </w:pPr>
                    <w:r w:rsidRPr="00677F61">
                      <w:t xml:space="preserve">EPA AM1: Scenario </w:t>
                    </w:r>
                    <w:r>
                      <w:t>d</w:t>
                    </w:r>
                    <w:r w:rsidRPr="00677F61">
                      <w:t xml:space="preserve">emonstration </w:t>
                    </w:r>
                    <w:r>
                      <w:t>p</w:t>
                    </w:r>
                    <w:r w:rsidRPr="00677F61">
                      <w:t>ractice — Mock 1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01C6828F" wp14:editId="2BFC2779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000259561" name="Picture 11" descr="Decorative image: The Q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259561" name="Picture 11" descr="Decorative image: The QA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0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19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9"/>
  </w:num>
  <w:num w:numId="2" w16cid:durableId="1710959336">
    <w:abstractNumId w:val="10"/>
  </w:num>
  <w:num w:numId="3" w16cid:durableId="37897106">
    <w:abstractNumId w:val="3"/>
  </w:num>
  <w:num w:numId="4" w16cid:durableId="1065445368">
    <w:abstractNumId w:val="17"/>
  </w:num>
  <w:num w:numId="5" w16cid:durableId="1509756976">
    <w:abstractNumId w:val="14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1"/>
  </w:num>
  <w:num w:numId="10" w16cid:durableId="380635671">
    <w:abstractNumId w:val="13"/>
  </w:num>
  <w:num w:numId="11" w16cid:durableId="2075270541">
    <w:abstractNumId w:val="7"/>
  </w:num>
  <w:num w:numId="12" w16cid:durableId="658967853">
    <w:abstractNumId w:val="19"/>
  </w:num>
  <w:num w:numId="13" w16cid:durableId="1582442330">
    <w:abstractNumId w:val="4"/>
  </w:num>
  <w:num w:numId="14" w16cid:durableId="1693529811">
    <w:abstractNumId w:val="18"/>
  </w:num>
  <w:num w:numId="15" w16cid:durableId="1663772690">
    <w:abstractNumId w:val="8"/>
  </w:num>
  <w:num w:numId="16" w16cid:durableId="112597264">
    <w:abstractNumId w:val="6"/>
  </w:num>
  <w:num w:numId="17" w16cid:durableId="714547675">
    <w:abstractNumId w:val="5"/>
  </w:num>
  <w:num w:numId="18" w16cid:durableId="1528326635">
    <w:abstractNumId w:val="12"/>
  </w:num>
  <w:num w:numId="19" w16cid:durableId="996686339">
    <w:abstractNumId w:val="16"/>
  </w:num>
  <w:num w:numId="20" w16cid:durableId="1987591806">
    <w:abstractNumId w:val="15"/>
  </w:num>
  <w:num w:numId="21" w16cid:durableId="1417171786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14C9E"/>
    <w:rsid w:val="000208DB"/>
    <w:rsid w:val="00020937"/>
    <w:rsid w:val="000217FA"/>
    <w:rsid w:val="0003148E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B1C9B"/>
    <w:rsid w:val="000C11D1"/>
    <w:rsid w:val="000C6C71"/>
    <w:rsid w:val="000D691F"/>
    <w:rsid w:val="000E15E1"/>
    <w:rsid w:val="000E2091"/>
    <w:rsid w:val="000E2F26"/>
    <w:rsid w:val="000E5B0B"/>
    <w:rsid w:val="000F1EDD"/>
    <w:rsid w:val="000F640B"/>
    <w:rsid w:val="000F6B68"/>
    <w:rsid w:val="0011100D"/>
    <w:rsid w:val="0011477C"/>
    <w:rsid w:val="00121E72"/>
    <w:rsid w:val="001238C6"/>
    <w:rsid w:val="00132A36"/>
    <w:rsid w:val="00134C15"/>
    <w:rsid w:val="00135BE0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97A6E"/>
    <w:rsid w:val="001A6544"/>
    <w:rsid w:val="001B6FB5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A697B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4269C"/>
    <w:rsid w:val="00350EFD"/>
    <w:rsid w:val="0035305B"/>
    <w:rsid w:val="00353B94"/>
    <w:rsid w:val="003603BA"/>
    <w:rsid w:val="00364719"/>
    <w:rsid w:val="0036568D"/>
    <w:rsid w:val="00366B6B"/>
    <w:rsid w:val="00371D38"/>
    <w:rsid w:val="003824BC"/>
    <w:rsid w:val="003906C2"/>
    <w:rsid w:val="00391057"/>
    <w:rsid w:val="003A7644"/>
    <w:rsid w:val="003B008A"/>
    <w:rsid w:val="003B1B6E"/>
    <w:rsid w:val="003B54B5"/>
    <w:rsid w:val="003B60EF"/>
    <w:rsid w:val="003C0B64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281D"/>
    <w:rsid w:val="00426576"/>
    <w:rsid w:val="00430896"/>
    <w:rsid w:val="00441EB6"/>
    <w:rsid w:val="004429D9"/>
    <w:rsid w:val="0046212B"/>
    <w:rsid w:val="00465FFB"/>
    <w:rsid w:val="00481DB4"/>
    <w:rsid w:val="00486D9B"/>
    <w:rsid w:val="0048772D"/>
    <w:rsid w:val="00497AD6"/>
    <w:rsid w:val="004A227A"/>
    <w:rsid w:val="004A2C68"/>
    <w:rsid w:val="004A3635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1483B"/>
    <w:rsid w:val="00523655"/>
    <w:rsid w:val="00523B77"/>
    <w:rsid w:val="00524EC7"/>
    <w:rsid w:val="00527370"/>
    <w:rsid w:val="00531D75"/>
    <w:rsid w:val="0053225A"/>
    <w:rsid w:val="005324A5"/>
    <w:rsid w:val="00534E82"/>
    <w:rsid w:val="00536EFE"/>
    <w:rsid w:val="00555765"/>
    <w:rsid w:val="005563F4"/>
    <w:rsid w:val="00574380"/>
    <w:rsid w:val="00574932"/>
    <w:rsid w:val="00574D3D"/>
    <w:rsid w:val="00576122"/>
    <w:rsid w:val="00581435"/>
    <w:rsid w:val="00586AAF"/>
    <w:rsid w:val="00587965"/>
    <w:rsid w:val="00597E56"/>
    <w:rsid w:val="005A0A58"/>
    <w:rsid w:val="005A181D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6BA6"/>
    <w:rsid w:val="0067718E"/>
    <w:rsid w:val="00677F61"/>
    <w:rsid w:val="00685314"/>
    <w:rsid w:val="006921D8"/>
    <w:rsid w:val="006926C6"/>
    <w:rsid w:val="00697B9A"/>
    <w:rsid w:val="006A45C5"/>
    <w:rsid w:val="006A5BEC"/>
    <w:rsid w:val="006B0EFF"/>
    <w:rsid w:val="006B7965"/>
    <w:rsid w:val="006C0FEB"/>
    <w:rsid w:val="006D2FEC"/>
    <w:rsid w:val="006D3A01"/>
    <w:rsid w:val="006D71DB"/>
    <w:rsid w:val="006F0468"/>
    <w:rsid w:val="006F1AAB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328C"/>
    <w:rsid w:val="00773589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5C4C"/>
    <w:rsid w:val="00817DA1"/>
    <w:rsid w:val="0082080E"/>
    <w:rsid w:val="00820B3A"/>
    <w:rsid w:val="00820D5C"/>
    <w:rsid w:val="0082549C"/>
    <w:rsid w:val="00833678"/>
    <w:rsid w:val="0084601C"/>
    <w:rsid w:val="00851DEF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0C0D"/>
    <w:rsid w:val="008E316B"/>
    <w:rsid w:val="008F10F3"/>
    <w:rsid w:val="008F5350"/>
    <w:rsid w:val="00901E6B"/>
    <w:rsid w:val="0090331D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21B45"/>
    <w:rsid w:val="00A21BA0"/>
    <w:rsid w:val="00A31043"/>
    <w:rsid w:val="00A433B2"/>
    <w:rsid w:val="00A45AFE"/>
    <w:rsid w:val="00A76D1A"/>
    <w:rsid w:val="00A85367"/>
    <w:rsid w:val="00A922CF"/>
    <w:rsid w:val="00A92980"/>
    <w:rsid w:val="00AA5160"/>
    <w:rsid w:val="00AB2FF3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76E08"/>
    <w:rsid w:val="00C82ADE"/>
    <w:rsid w:val="00C85939"/>
    <w:rsid w:val="00CA2106"/>
    <w:rsid w:val="00CA310D"/>
    <w:rsid w:val="00CC14FB"/>
    <w:rsid w:val="00CC5731"/>
    <w:rsid w:val="00CE5672"/>
    <w:rsid w:val="00CE7486"/>
    <w:rsid w:val="00CF034F"/>
    <w:rsid w:val="00CF69EE"/>
    <w:rsid w:val="00D01A91"/>
    <w:rsid w:val="00D04303"/>
    <w:rsid w:val="00D212FD"/>
    <w:rsid w:val="00D2240C"/>
    <w:rsid w:val="00D24437"/>
    <w:rsid w:val="00D24EA6"/>
    <w:rsid w:val="00D25DCB"/>
    <w:rsid w:val="00D310DD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B62"/>
    <w:rsid w:val="00D95E09"/>
    <w:rsid w:val="00D975A7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2F3132CABD445856BE0F647982EB2" ma:contentTypeVersion="18" ma:contentTypeDescription="Create a new document." ma:contentTypeScope="" ma:versionID="758b67149e093cefa772ba6d6764bf3b">
  <xsd:schema xmlns:xsd="http://www.w3.org/2001/XMLSchema" xmlns:xs="http://www.w3.org/2001/XMLSchema" xmlns:p="http://schemas.microsoft.com/office/2006/metadata/properties" xmlns:ns2="35c74202-6262-43ee-80e5-eb97de261190" xmlns:ns3="ae7a5ef5-f60e-4918-a47e-25aad02606cf" targetNamespace="http://schemas.microsoft.com/office/2006/metadata/properties" ma:root="true" ma:fieldsID="643c63e2d433614102d520467f71bbd6" ns2:_="" ns3:_="">
    <xsd:import namespace="35c74202-6262-43ee-80e5-eb97de261190"/>
    <xsd:import namespace="ae7a5ef5-f60e-4918-a47e-25aad02606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74202-6262-43ee-80e5-eb97de261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a5ef5-f60e-4918-a47e-25aad02606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f0f66dd-f8d3-45b8-b695-4c91ef7551e9}" ma:internalName="TaxCatchAll" ma:showField="CatchAllData" ma:web="ae7a5ef5-f60e-4918-a47e-25aad0260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c74202-6262-43ee-80e5-eb97de261190">
      <Terms xmlns="http://schemas.microsoft.com/office/infopath/2007/PartnerControls"/>
    </lcf76f155ced4ddcb4097134ff3c332f>
    <TaxCatchAll xmlns="ae7a5ef5-f60e-4918-a47e-25aad02606c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A7449-6CB9-4E0C-9DB7-8C42E3D447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c74202-6262-43ee-80e5-eb97de261190"/>
    <ds:schemaRef ds:uri="ae7a5ef5-f60e-4918-a47e-25aad02606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35c74202-6262-43ee-80e5-eb97de261190"/>
    <ds:schemaRef ds:uri="ae7a5ef5-f60e-4918-a47e-25aad02606cf"/>
  </ds:schemaRefs>
</ds:datastoreItem>
</file>

<file path=customXml/itemProps4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</Template>
  <TotalTime>21</TotalTime>
  <Pages>2</Pages>
  <Words>428</Words>
  <Characters>2309</Characters>
  <Application>Microsoft Office Word</Application>
  <DocSecurity>0</DocSecurity>
  <Lines>69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2689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Feist, Ella</cp:lastModifiedBy>
  <cp:revision>21</cp:revision>
  <cp:lastPrinted>2024-06-05T09:35:00Z</cp:lastPrinted>
  <dcterms:created xsi:type="dcterms:W3CDTF">2024-11-04T18:08:00Z</dcterms:created>
  <dcterms:modified xsi:type="dcterms:W3CDTF">2025-11-11T16:28:00Z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0x010100A7F2F3132CABD445856BE0F647982EB2</vt:lpwstr>
  </property>
  <property fmtid="{D5CDD505-2E9C-101B-9397-08002B2CF9AE}" pid="3" name="MediaServiceImageTags">
    <vt:lpwstr/>
  </property>
</Properties>
</file>