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B9CB" w14:textId="63CE38EE" w:rsidR="005E7FEE" w:rsidRDefault="005E7FEE" w:rsidP="00175188">
      <w:pPr>
        <w:pStyle w:val="Heading1"/>
      </w:pPr>
      <w:r>
        <w:t>Mock 1 solutions</w:t>
      </w:r>
    </w:p>
    <w:p w14:paraId="62371B6A" w14:textId="2AFF71B3" w:rsidR="00187DB1" w:rsidRDefault="00187DB1" w:rsidP="005E7FEE">
      <w:pPr>
        <w:pStyle w:val="Heading2"/>
      </w:pPr>
      <w:r>
        <w:t xml:space="preserve">Component 1: Data </w:t>
      </w:r>
      <w:r w:rsidR="00175188">
        <w:t xml:space="preserve">integration and transformation </w:t>
      </w:r>
      <w:r w:rsidR="005E7FEE" w:rsidRPr="005E7FEE">
        <w:t>—</w:t>
      </w:r>
      <w:r w:rsidR="00175188">
        <w:t xml:space="preserve"> </w:t>
      </w:r>
      <w:r w:rsidR="005E7FEE">
        <w:t>M</w:t>
      </w:r>
      <w:r w:rsidR="00175188">
        <w:t>odel solutions</w:t>
      </w:r>
    </w:p>
    <w:p w14:paraId="77238CEB" w14:textId="1E5E70C5" w:rsidR="00187DB1" w:rsidRPr="005E7FEE" w:rsidRDefault="00187DB1" w:rsidP="005E7FEE">
      <w:pPr>
        <w:pStyle w:val="Numberlist"/>
        <w:rPr>
          <w:b/>
          <w:bCs/>
        </w:rPr>
      </w:pPr>
      <w:r w:rsidRPr="005E7FEE">
        <w:rPr>
          <w:b/>
          <w:bCs/>
        </w:rPr>
        <w:t xml:space="preserve">Data </w:t>
      </w:r>
      <w:r w:rsidR="004A3814" w:rsidRPr="005E7FEE">
        <w:rPr>
          <w:b/>
          <w:bCs/>
        </w:rPr>
        <w:t>loading and cleaning</w:t>
      </w:r>
    </w:p>
    <w:p w14:paraId="0FCE8275" w14:textId="77777777" w:rsidR="004A3814" w:rsidRDefault="00187DB1" w:rsidP="00187DB1">
      <w:pPr>
        <w:pStyle w:val="Bulletlist2"/>
      </w:pPr>
      <w:r>
        <w:t xml:space="preserve">Loaded all three datasets (Sales.csv, Inventory.txt, Stores.csv) </w:t>
      </w:r>
      <w:r w:rsidRPr="004A3814">
        <w:rPr>
          <w:b/>
          <w:bCs/>
        </w:rPr>
        <w:t xml:space="preserve">into Power Query </w:t>
      </w:r>
      <w:r>
        <w:t>using Excel or Power BI.</w:t>
      </w:r>
    </w:p>
    <w:p w14:paraId="74FDA328" w14:textId="77777777" w:rsidR="004A3814" w:rsidRDefault="00187DB1" w:rsidP="004A3814">
      <w:pPr>
        <w:pStyle w:val="Bulletlist2"/>
      </w:pPr>
      <w:r>
        <w:t>Changed data types:</w:t>
      </w:r>
    </w:p>
    <w:p w14:paraId="746EDBFB" w14:textId="77777777" w:rsidR="004A3814" w:rsidRDefault="00187DB1" w:rsidP="004A3814">
      <w:pPr>
        <w:pStyle w:val="Bulletlist2"/>
        <w:numPr>
          <w:ilvl w:val="2"/>
          <w:numId w:val="21"/>
        </w:numPr>
      </w:pPr>
      <w:proofErr w:type="spellStart"/>
      <w:r>
        <w:t>SaleDate</w:t>
      </w:r>
      <w:proofErr w:type="spellEnd"/>
      <w:r>
        <w:t xml:space="preserve"> → Date</w:t>
      </w:r>
    </w:p>
    <w:p w14:paraId="32BF33C1" w14:textId="77777777" w:rsidR="004A3814" w:rsidRDefault="00187DB1" w:rsidP="004A3814">
      <w:pPr>
        <w:pStyle w:val="Bulletlist2"/>
        <w:numPr>
          <w:ilvl w:val="2"/>
          <w:numId w:val="21"/>
        </w:numPr>
      </w:pPr>
      <w:proofErr w:type="spellStart"/>
      <w:r>
        <w:t>UnitsSold</w:t>
      </w:r>
      <w:proofErr w:type="spellEnd"/>
      <w:r>
        <w:t xml:space="preserve">, 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 → Whole Number</w:t>
      </w:r>
    </w:p>
    <w:p w14:paraId="06C71FA4" w14:textId="64191ECB" w:rsidR="00187DB1" w:rsidRDefault="00187DB1" w:rsidP="004A3814">
      <w:pPr>
        <w:pStyle w:val="Bulletlist2"/>
        <w:numPr>
          <w:ilvl w:val="2"/>
          <w:numId w:val="21"/>
        </w:numPr>
      </w:pPr>
      <w:proofErr w:type="spellStart"/>
      <w:r>
        <w:t>UnitPrice</w:t>
      </w:r>
      <w:proofErr w:type="spellEnd"/>
      <w:r>
        <w:t xml:space="preserve"> → Decimal</w:t>
      </w:r>
    </w:p>
    <w:p w14:paraId="4D46C95E" w14:textId="77777777" w:rsidR="004A3814" w:rsidRDefault="00187DB1" w:rsidP="00187DB1">
      <w:pPr>
        <w:pStyle w:val="Bulletlist2"/>
      </w:pPr>
      <w:r>
        <w:t xml:space="preserve">Removed any </w:t>
      </w:r>
      <w:r w:rsidRPr="004A3814">
        <w:rPr>
          <w:b/>
          <w:bCs/>
        </w:rPr>
        <w:t>duplicate rows</w:t>
      </w:r>
      <w:r>
        <w:t xml:space="preserve"> from Sales by checking </w:t>
      </w:r>
      <w:proofErr w:type="spellStart"/>
      <w:r>
        <w:t>SaleID</w:t>
      </w:r>
      <w:proofErr w:type="spellEnd"/>
      <w:r>
        <w:t xml:space="preserve"> or identical full row duplicates.</w:t>
      </w:r>
    </w:p>
    <w:p w14:paraId="34111599" w14:textId="2D64D336" w:rsidR="004A3814" w:rsidRDefault="00187DB1" w:rsidP="00187DB1">
      <w:pPr>
        <w:pStyle w:val="Bulletlist2"/>
      </w:pPr>
      <w:r>
        <w:t>Corrected any column header issues (</w:t>
      </w:r>
      <w:r w:rsidR="004A3814">
        <w:t>for example,</w:t>
      </w:r>
      <w:r>
        <w:t xml:space="preserve"> extra rows from TXT format).</w:t>
      </w:r>
    </w:p>
    <w:p w14:paraId="0C9D194F" w14:textId="6937A184" w:rsidR="00187DB1" w:rsidRDefault="00187DB1" w:rsidP="00187DB1">
      <w:pPr>
        <w:pStyle w:val="Bulletlist2"/>
      </w:pPr>
      <w:r>
        <w:t xml:space="preserve">Handled blank/null values using </w:t>
      </w:r>
      <w:r w:rsidR="004A3814">
        <w:t>‘</w:t>
      </w:r>
      <w:r w:rsidRPr="004A3814">
        <w:rPr>
          <w:b/>
          <w:bCs/>
        </w:rPr>
        <w:t>Remove Rows</w:t>
      </w:r>
      <w:r w:rsidR="004A3814" w:rsidRPr="004A3814">
        <w:t>’</w:t>
      </w:r>
      <w:r w:rsidRPr="004A3814">
        <w:t xml:space="preserve"> </w:t>
      </w:r>
      <w:r>
        <w:t xml:space="preserve">→ </w:t>
      </w:r>
      <w:r w:rsidR="004A3814">
        <w:t>‘</w:t>
      </w:r>
      <w:r w:rsidRPr="004A3814">
        <w:rPr>
          <w:b/>
          <w:bCs/>
        </w:rPr>
        <w:t>Remove Blank Rows</w:t>
      </w:r>
      <w:r w:rsidR="004A3814" w:rsidRPr="004A3814">
        <w:t>’</w:t>
      </w:r>
      <w:r>
        <w:t>.</w:t>
      </w:r>
    </w:p>
    <w:p w14:paraId="01E0AA1E" w14:textId="7B9AAA60" w:rsidR="00187DB1" w:rsidRPr="004A3814" w:rsidRDefault="00187DB1" w:rsidP="005E7FEE">
      <w:pPr>
        <w:pStyle w:val="Numberlist"/>
        <w:rPr>
          <w:b/>
          <w:bCs/>
        </w:rPr>
      </w:pPr>
      <w:r w:rsidRPr="004A3814">
        <w:rPr>
          <w:b/>
          <w:bCs/>
        </w:rPr>
        <w:t xml:space="preserve">Data </w:t>
      </w:r>
      <w:r w:rsidR="004A3814" w:rsidRPr="004A3814">
        <w:rPr>
          <w:b/>
          <w:bCs/>
        </w:rPr>
        <w:t>merging/appending</w:t>
      </w:r>
    </w:p>
    <w:p w14:paraId="22EB0024" w14:textId="41F2FC43" w:rsidR="00187DB1" w:rsidRDefault="00187DB1" w:rsidP="004A3814">
      <w:pPr>
        <w:pStyle w:val="Bulletlist2"/>
      </w:pPr>
      <w:r>
        <w:t xml:space="preserve">Used </w:t>
      </w:r>
      <w:r w:rsidRPr="004A3814">
        <w:rPr>
          <w:b/>
          <w:bCs/>
        </w:rPr>
        <w:t>Merge Queries</w:t>
      </w:r>
      <w:r>
        <w:t>:</w:t>
      </w:r>
    </w:p>
    <w:p w14:paraId="2C71243F" w14:textId="090A7B23" w:rsidR="00187DB1" w:rsidRDefault="00187DB1" w:rsidP="004A3814">
      <w:pPr>
        <w:pStyle w:val="Bulletlist2"/>
        <w:numPr>
          <w:ilvl w:val="2"/>
          <w:numId w:val="22"/>
        </w:numPr>
      </w:pPr>
      <w:r>
        <w:t xml:space="preserve">Sales + Stores using </w:t>
      </w:r>
      <w:proofErr w:type="spellStart"/>
      <w:r>
        <w:t>StoreID</w:t>
      </w:r>
      <w:proofErr w:type="spellEnd"/>
      <w:r>
        <w:t xml:space="preserve"> (Left Join)</w:t>
      </w:r>
    </w:p>
    <w:p w14:paraId="0B885417" w14:textId="33809E24" w:rsidR="00187DB1" w:rsidRDefault="00187DB1" w:rsidP="004A3814">
      <w:pPr>
        <w:pStyle w:val="Bulletlist2"/>
        <w:numPr>
          <w:ilvl w:val="2"/>
          <w:numId w:val="22"/>
        </w:numPr>
      </w:pPr>
      <w:r>
        <w:t xml:space="preserve">Result + Inventory using </w:t>
      </w:r>
      <w:proofErr w:type="spellStart"/>
      <w:r>
        <w:t>ProductID</w:t>
      </w:r>
      <w:proofErr w:type="spellEnd"/>
      <w:r>
        <w:t xml:space="preserve"> (Left Join)</w:t>
      </w:r>
    </w:p>
    <w:p w14:paraId="080EA99C" w14:textId="6AA13452" w:rsidR="00187DB1" w:rsidRDefault="00187DB1" w:rsidP="004A3814">
      <w:pPr>
        <w:pStyle w:val="Bulletlist2"/>
      </w:pPr>
      <w:r>
        <w:t>Verified joined fields and checked for nulls to validate referential integrity.</w:t>
      </w:r>
    </w:p>
    <w:p w14:paraId="358D8271" w14:textId="44B16141" w:rsidR="00187DB1" w:rsidRDefault="00187DB1" w:rsidP="004A3814">
      <w:pPr>
        <w:pStyle w:val="Bulletlist2"/>
      </w:pPr>
      <w:r>
        <w:t>Appended an additional (optional) dataset if required (</w:t>
      </w:r>
      <w:r w:rsidR="004A3814">
        <w:t>for example,</w:t>
      </w:r>
      <w:r>
        <w:t xml:space="preserve"> adding additional regions or months).</w:t>
      </w:r>
    </w:p>
    <w:p w14:paraId="10D1E871" w14:textId="75152DC3" w:rsidR="00187DB1" w:rsidRPr="004A3814" w:rsidRDefault="00187DB1" w:rsidP="005E7FEE">
      <w:pPr>
        <w:pStyle w:val="Numberlist"/>
        <w:rPr>
          <w:b/>
          <w:bCs/>
        </w:rPr>
      </w:pPr>
      <w:r w:rsidRPr="004A3814">
        <w:rPr>
          <w:b/>
          <w:bCs/>
        </w:rPr>
        <w:t xml:space="preserve">Calculated </w:t>
      </w:r>
      <w:r w:rsidR="004A3814">
        <w:rPr>
          <w:b/>
          <w:bCs/>
        </w:rPr>
        <w:t>C</w:t>
      </w:r>
      <w:r w:rsidRPr="004A3814">
        <w:rPr>
          <w:b/>
          <w:bCs/>
        </w:rPr>
        <w:t>olumns (Power Query)</w:t>
      </w:r>
    </w:p>
    <w:p w14:paraId="5FCF0426" w14:textId="4812FD61" w:rsidR="00187DB1" w:rsidRDefault="00187DB1" w:rsidP="004A3814">
      <w:pPr>
        <w:pStyle w:val="Bulletlist2"/>
      </w:pPr>
      <w:proofErr w:type="spellStart"/>
      <w:r w:rsidRPr="004A3814">
        <w:rPr>
          <w:b/>
          <w:bCs/>
        </w:rPr>
        <w:t>TotalSale</w:t>
      </w:r>
      <w:proofErr w:type="spellEnd"/>
      <w:r>
        <w:t xml:space="preserve"> = </w:t>
      </w:r>
      <w:proofErr w:type="spellStart"/>
      <w:r>
        <w:t>UnitsSold</w:t>
      </w:r>
      <w:proofErr w:type="spellEnd"/>
      <w:r>
        <w:t xml:space="preserve"> * </w:t>
      </w:r>
      <w:proofErr w:type="spellStart"/>
      <w:r>
        <w:t>UnitPrice</w:t>
      </w:r>
      <w:proofErr w:type="spellEnd"/>
      <w:r w:rsidR="004A3814">
        <w:t>.</w:t>
      </w:r>
    </w:p>
    <w:p w14:paraId="23DF227D" w14:textId="1B8F5EBD" w:rsidR="00187DB1" w:rsidRDefault="00187DB1" w:rsidP="004A3814">
      <w:pPr>
        <w:pStyle w:val="Bulletlist2"/>
      </w:pPr>
      <w:proofErr w:type="spellStart"/>
      <w:r w:rsidRPr="004A3814">
        <w:rPr>
          <w:b/>
          <w:bCs/>
        </w:rPr>
        <w:t>EstimatedCost</w:t>
      </w:r>
      <w:proofErr w:type="spellEnd"/>
      <w:r>
        <w:t xml:space="preserve"> = </w:t>
      </w:r>
      <w:proofErr w:type="spellStart"/>
      <w:r>
        <w:t>UnitPrice</w:t>
      </w:r>
      <w:proofErr w:type="spellEnd"/>
      <w:r>
        <w:t xml:space="preserve"> * 0.6 (as a rough cost model)</w:t>
      </w:r>
      <w:r w:rsidR="004A3814">
        <w:t>.</w:t>
      </w:r>
    </w:p>
    <w:p w14:paraId="423AD27A" w14:textId="66322CBC" w:rsidR="00187DB1" w:rsidRDefault="00187DB1" w:rsidP="004A3814">
      <w:pPr>
        <w:pStyle w:val="Bulletlist2"/>
      </w:pPr>
      <w:r w:rsidRPr="004A3814">
        <w:rPr>
          <w:b/>
          <w:bCs/>
        </w:rPr>
        <w:t>Profit</w:t>
      </w:r>
      <w:r>
        <w:t xml:space="preserve"> = </w:t>
      </w:r>
      <w:proofErr w:type="spellStart"/>
      <w:r>
        <w:t>TotalSale</w:t>
      </w:r>
      <w:proofErr w:type="spellEnd"/>
      <w:r>
        <w:t xml:space="preserve"> - (</w:t>
      </w:r>
      <w:proofErr w:type="spellStart"/>
      <w:r>
        <w:t>UnitsSold</w:t>
      </w:r>
      <w:proofErr w:type="spellEnd"/>
      <w:r>
        <w:t xml:space="preserve"> * </w:t>
      </w:r>
      <w:proofErr w:type="spellStart"/>
      <w:r>
        <w:t>EstimatedCost</w:t>
      </w:r>
      <w:proofErr w:type="spellEnd"/>
      <w:r>
        <w:t>)</w:t>
      </w:r>
      <w:r w:rsidR="004A3814">
        <w:t>.</w:t>
      </w:r>
    </w:p>
    <w:p w14:paraId="65A96D95" w14:textId="2D1F5A7B" w:rsidR="00187DB1" w:rsidRDefault="00187DB1" w:rsidP="004A3814">
      <w:pPr>
        <w:pStyle w:val="Bulletlist2"/>
      </w:pPr>
      <w:r>
        <w:t xml:space="preserve">Sales </w:t>
      </w:r>
      <w:r w:rsidR="004A3814">
        <w:t>c</w:t>
      </w:r>
      <w:r>
        <w:t>ategory:</w:t>
      </w:r>
    </w:p>
    <w:p w14:paraId="2FDDD01C" w14:textId="5DCBB671" w:rsidR="00187DB1" w:rsidRDefault="00187DB1" w:rsidP="004A3814">
      <w:pPr>
        <w:pStyle w:val="Bulletlist2"/>
        <w:numPr>
          <w:ilvl w:val="2"/>
          <w:numId w:val="23"/>
        </w:numPr>
      </w:pPr>
      <w:r>
        <w:t xml:space="preserve">&lt;£10 = </w:t>
      </w:r>
      <w:r w:rsidR="004A3814">
        <w:t>‘</w:t>
      </w:r>
      <w:r>
        <w:t>Low</w:t>
      </w:r>
      <w:r w:rsidR="004A3814">
        <w:t>’</w:t>
      </w:r>
    </w:p>
    <w:p w14:paraId="6B8599FC" w14:textId="7503AF0A" w:rsidR="00187DB1" w:rsidRDefault="00187DB1" w:rsidP="004A3814">
      <w:pPr>
        <w:pStyle w:val="Bulletlist2"/>
        <w:numPr>
          <w:ilvl w:val="2"/>
          <w:numId w:val="23"/>
        </w:numPr>
      </w:pPr>
      <w:r>
        <w:t xml:space="preserve">£10–15 = </w:t>
      </w:r>
      <w:r w:rsidR="004A3814">
        <w:t>‘</w:t>
      </w:r>
      <w:r>
        <w:t>Medium</w:t>
      </w:r>
      <w:r w:rsidR="004A3814">
        <w:t>’</w:t>
      </w:r>
    </w:p>
    <w:p w14:paraId="7F715440" w14:textId="7A778ABC" w:rsidR="00187DB1" w:rsidRDefault="00187DB1" w:rsidP="004A3814">
      <w:pPr>
        <w:pStyle w:val="Bulletlist2"/>
        <w:numPr>
          <w:ilvl w:val="2"/>
          <w:numId w:val="23"/>
        </w:numPr>
      </w:pPr>
      <w:r>
        <w:t xml:space="preserve">&gt;£15 = </w:t>
      </w:r>
      <w:r w:rsidR="004A3814">
        <w:t>‘</w:t>
      </w:r>
      <w:r>
        <w:t>High</w:t>
      </w:r>
      <w:r w:rsidR="004A3814">
        <w:t>’</w:t>
      </w:r>
    </w:p>
    <w:p w14:paraId="39BA1742" w14:textId="1FF630D2" w:rsidR="00187DB1" w:rsidRDefault="00187DB1" w:rsidP="004A3814">
      <w:pPr>
        <w:pStyle w:val="Bulletlist2"/>
      </w:pPr>
      <w:r>
        <w:t>Used Conditional Column feature in Power Query for categories.</w:t>
      </w:r>
    </w:p>
    <w:p w14:paraId="37B5BE68" w14:textId="77777777" w:rsidR="00A5466C" w:rsidRDefault="00187DB1" w:rsidP="00187DB1">
      <w:pPr>
        <w:pStyle w:val="Numberlist"/>
        <w:rPr>
          <w:b/>
          <w:bCs/>
        </w:rPr>
      </w:pPr>
      <w:r w:rsidRPr="004A3814">
        <w:rPr>
          <w:b/>
          <w:bCs/>
        </w:rPr>
        <w:t xml:space="preserve">Summary </w:t>
      </w:r>
      <w:r w:rsidR="004A3814" w:rsidRPr="004A3814">
        <w:rPr>
          <w:b/>
          <w:bCs/>
        </w:rPr>
        <w:t>o</w:t>
      </w:r>
      <w:r w:rsidRPr="004A3814">
        <w:rPr>
          <w:b/>
          <w:bCs/>
        </w:rPr>
        <w:t>utput</w:t>
      </w:r>
    </w:p>
    <w:p w14:paraId="2F6074F2" w14:textId="5410E0DB" w:rsidR="00187DB1" w:rsidRPr="00A5466C" w:rsidRDefault="00187DB1" w:rsidP="00A5466C">
      <w:pPr>
        <w:pStyle w:val="Numberlist"/>
        <w:numPr>
          <w:ilvl w:val="0"/>
          <w:numId w:val="0"/>
        </w:numPr>
        <w:ind w:left="851"/>
        <w:rPr>
          <w:b/>
          <w:bCs/>
        </w:rPr>
      </w:pPr>
      <w:r>
        <w:t xml:space="preserve">Created a </w:t>
      </w:r>
      <w:r w:rsidR="00A5466C" w:rsidRPr="00A5466C">
        <w:rPr>
          <w:b/>
          <w:bCs/>
        </w:rPr>
        <w:t>pivot table</w:t>
      </w:r>
      <w:r w:rsidR="00A5466C">
        <w:t xml:space="preserve"> </w:t>
      </w:r>
      <w:r>
        <w:t>to show:</w:t>
      </w:r>
    </w:p>
    <w:p w14:paraId="22734367" w14:textId="5ECEC885" w:rsidR="00187DB1" w:rsidRDefault="00187DB1" w:rsidP="00A5466C">
      <w:pPr>
        <w:pStyle w:val="Bulletlist2"/>
      </w:pPr>
      <w:r>
        <w:lastRenderedPageBreak/>
        <w:t>Total Sales and Average Sale by:</w:t>
      </w:r>
    </w:p>
    <w:p w14:paraId="3AED97F1" w14:textId="29157905" w:rsidR="00187DB1" w:rsidRDefault="00187DB1" w:rsidP="00A5466C">
      <w:pPr>
        <w:pStyle w:val="Bulletlist2"/>
        <w:numPr>
          <w:ilvl w:val="2"/>
          <w:numId w:val="24"/>
        </w:numPr>
      </w:pPr>
      <w:proofErr w:type="spellStart"/>
      <w:r>
        <w:t>StoreRegion</w:t>
      </w:r>
      <w:proofErr w:type="spellEnd"/>
    </w:p>
    <w:p w14:paraId="47EAC401" w14:textId="53C499D2" w:rsidR="00187DB1" w:rsidRDefault="00187DB1" w:rsidP="00A5466C">
      <w:pPr>
        <w:pStyle w:val="Bulletlist2"/>
        <w:numPr>
          <w:ilvl w:val="2"/>
          <w:numId w:val="24"/>
        </w:numPr>
      </w:pPr>
      <w:proofErr w:type="spellStart"/>
      <w:r>
        <w:t>ProductCategory</w:t>
      </w:r>
      <w:proofErr w:type="spellEnd"/>
    </w:p>
    <w:p w14:paraId="146E30D5" w14:textId="0CF66D7B" w:rsidR="00187DB1" w:rsidRDefault="00187DB1" w:rsidP="00A5466C">
      <w:pPr>
        <w:pStyle w:val="Bulletlist2"/>
      </w:pPr>
      <w:r>
        <w:t>Identified</w:t>
      </w:r>
      <w:r w:rsidR="00A5466C">
        <w:t xml:space="preserve"> the</w:t>
      </w:r>
      <w:r>
        <w:t xml:space="preserve"> </w:t>
      </w:r>
      <w:r w:rsidRPr="00A5466C">
        <w:rPr>
          <w:b/>
          <w:bCs/>
        </w:rPr>
        <w:t>bottom 25% stores</w:t>
      </w:r>
      <w:r>
        <w:t xml:space="preserve"> by total revenue using sorting and quartile formulas.</w:t>
      </w:r>
    </w:p>
    <w:p w14:paraId="1F5479E1" w14:textId="77777777" w:rsidR="005E7FEE" w:rsidRDefault="005E7FEE" w:rsidP="00187DB1">
      <w:pPr>
        <w:rPr>
          <w:rFonts w:ascii="Segoe UI Emoji" w:hAnsi="Segoe UI Emoji" w:cs="Segoe UI Emoji"/>
        </w:rPr>
      </w:pPr>
    </w:p>
    <w:p w14:paraId="5151509F" w14:textId="20941C56" w:rsidR="00187DB1" w:rsidRDefault="00187DB1" w:rsidP="005E7FEE">
      <w:pPr>
        <w:pStyle w:val="Heading2"/>
      </w:pPr>
      <w:r>
        <w:t xml:space="preserve">Component 2: Data </w:t>
      </w:r>
      <w:r w:rsidR="00A5466C">
        <w:t xml:space="preserve">analysis, functions, and visualisation </w:t>
      </w:r>
      <w:r w:rsidR="00A5466C" w:rsidRPr="005E7FEE">
        <w:t>—</w:t>
      </w:r>
      <w:r w:rsidR="00A5466C">
        <w:t xml:space="preserve"> Model solutions</w:t>
      </w:r>
    </w:p>
    <w:p w14:paraId="77E78A63" w14:textId="77777777" w:rsidR="00A5466C" w:rsidRDefault="00187DB1" w:rsidP="00187DB1">
      <w:pPr>
        <w:pStyle w:val="Numberlist"/>
        <w:numPr>
          <w:ilvl w:val="0"/>
          <w:numId w:val="25"/>
        </w:numPr>
        <w:rPr>
          <w:b/>
          <w:bCs/>
        </w:rPr>
      </w:pPr>
      <w:r w:rsidRPr="00A5466C">
        <w:rPr>
          <w:b/>
          <w:bCs/>
        </w:rPr>
        <w:t xml:space="preserve">Excel </w:t>
      </w:r>
      <w:r w:rsidR="00A5466C">
        <w:rPr>
          <w:b/>
          <w:bCs/>
        </w:rPr>
        <w:t>f</w:t>
      </w:r>
      <w:r w:rsidRPr="00A5466C">
        <w:rPr>
          <w:b/>
          <w:bCs/>
        </w:rPr>
        <w:t>unctions</w:t>
      </w:r>
    </w:p>
    <w:p w14:paraId="7B87FD8B" w14:textId="210C8218" w:rsidR="00187DB1" w:rsidRPr="00A5466C" w:rsidRDefault="00187DB1" w:rsidP="00A5466C">
      <w:pPr>
        <w:pStyle w:val="Numberlist"/>
        <w:numPr>
          <w:ilvl w:val="0"/>
          <w:numId w:val="0"/>
        </w:numPr>
        <w:ind w:left="851"/>
        <w:rPr>
          <w:b/>
          <w:bCs/>
        </w:rPr>
      </w:pPr>
      <w:r>
        <w:t>Used standard Excel formulas:</w:t>
      </w:r>
    </w:p>
    <w:p w14:paraId="2B16B65B" w14:textId="4CA42943" w:rsidR="00187DB1" w:rsidRDefault="00187DB1" w:rsidP="00A5466C">
      <w:pPr>
        <w:pStyle w:val="Bulletlist2"/>
      </w:pPr>
      <w:r w:rsidRPr="00A5466C">
        <w:rPr>
          <w:b/>
          <w:bCs/>
        </w:rPr>
        <w:t>XLOOKUP:</w:t>
      </w:r>
      <w:r>
        <w:t xml:space="preserve"> To map </w:t>
      </w:r>
      <w:proofErr w:type="spellStart"/>
      <w:r>
        <w:t>ProductID</w:t>
      </w:r>
      <w:proofErr w:type="spellEnd"/>
      <w:r>
        <w:t xml:space="preserve"> in Feedback table to product names from</w:t>
      </w:r>
      <w:r w:rsidR="00A5466C">
        <w:t xml:space="preserve"> </w:t>
      </w:r>
      <w:r>
        <w:t>Inventory.</w:t>
      </w:r>
    </w:p>
    <w:p w14:paraId="215E9A73" w14:textId="1C83FC32" w:rsidR="00187DB1" w:rsidRDefault="00187DB1" w:rsidP="00A5466C">
      <w:pPr>
        <w:pStyle w:val="Bulletlist2"/>
      </w:pPr>
      <w:r w:rsidRPr="00A5466C">
        <w:rPr>
          <w:b/>
          <w:bCs/>
        </w:rPr>
        <w:t>COUNTIF / COUNTIFS:</w:t>
      </w:r>
      <w:r>
        <w:t xml:space="preserve"> To count Resolved vs Unresolved feedback.</w:t>
      </w:r>
    </w:p>
    <w:p w14:paraId="4557FC01" w14:textId="4FECA9CB" w:rsidR="00187DB1" w:rsidRDefault="00187DB1" w:rsidP="00A5466C">
      <w:pPr>
        <w:pStyle w:val="Bulletlist2"/>
      </w:pPr>
      <w:r w:rsidRPr="00A5466C">
        <w:rPr>
          <w:b/>
          <w:bCs/>
        </w:rPr>
        <w:t>SUMIF:</w:t>
      </w:r>
      <w:r>
        <w:t xml:space="preserve"> Total Satisfaction per product.</w:t>
      </w:r>
    </w:p>
    <w:p w14:paraId="5B6B7E1D" w14:textId="78DCB512" w:rsidR="00187DB1" w:rsidRDefault="00187DB1" w:rsidP="00A5466C">
      <w:pPr>
        <w:pStyle w:val="Bulletlist2"/>
      </w:pPr>
      <w:r w:rsidRPr="00A5466C">
        <w:rPr>
          <w:b/>
          <w:bCs/>
        </w:rPr>
        <w:t>AVERAGE / AVERAGEIFS:</w:t>
      </w:r>
      <w:r>
        <w:t xml:space="preserve"> Mean Satisfaction by product or </w:t>
      </w:r>
      <w:proofErr w:type="spellStart"/>
      <w:r>
        <w:t>CustomerType</w:t>
      </w:r>
      <w:proofErr w:type="spellEnd"/>
      <w:r>
        <w:t>.</w:t>
      </w:r>
    </w:p>
    <w:p w14:paraId="45D210E0" w14:textId="270E87F1" w:rsidR="00187DB1" w:rsidRDefault="00187DB1" w:rsidP="00A5466C">
      <w:pPr>
        <w:pStyle w:val="Bulletlist2"/>
      </w:pPr>
      <w:r w:rsidRPr="00A5466C">
        <w:rPr>
          <w:b/>
          <w:bCs/>
        </w:rPr>
        <w:t xml:space="preserve">MAX / MIN: </w:t>
      </w:r>
      <w:r>
        <w:t>Highest and lowest delivery time and satisfaction.</w:t>
      </w:r>
    </w:p>
    <w:p w14:paraId="26DE4242" w14:textId="11DC00A8" w:rsidR="00187DB1" w:rsidRDefault="00187DB1" w:rsidP="00A5466C">
      <w:pPr>
        <w:pStyle w:val="Bulletlist2"/>
      </w:pPr>
      <w:r w:rsidRPr="00A5466C">
        <w:rPr>
          <w:b/>
          <w:bCs/>
        </w:rPr>
        <w:t>IF logic</w:t>
      </w:r>
      <w:r w:rsidR="00A5466C" w:rsidRPr="00A5466C">
        <w:rPr>
          <w:b/>
          <w:bCs/>
        </w:rPr>
        <w:t>:</w:t>
      </w:r>
      <w:r w:rsidR="00A5466C">
        <w:t xml:space="preserve"> T</w:t>
      </w:r>
      <w:r>
        <w:t>o flag high-risk feedback (</w:t>
      </w:r>
      <w:r w:rsidR="00A5466C">
        <w:t xml:space="preserve">for </w:t>
      </w:r>
      <w:r w:rsidR="009D2A23">
        <w:t>example,</w:t>
      </w:r>
      <w:r>
        <w:t xml:space="preserve"> Score &lt; 3 </w:t>
      </w:r>
      <w:r w:rsidR="009D2A23">
        <w:t>and</w:t>
      </w:r>
      <w:r>
        <w:t xml:space="preserve"> unresolved).</w:t>
      </w:r>
    </w:p>
    <w:p w14:paraId="549D06EC" w14:textId="77777777" w:rsidR="009D2A23" w:rsidRDefault="00A5466C" w:rsidP="00187DB1">
      <w:pPr>
        <w:pStyle w:val="Numberlist"/>
        <w:rPr>
          <w:b/>
          <w:bCs/>
        </w:rPr>
      </w:pPr>
      <w:r w:rsidRPr="00A5466C">
        <w:rPr>
          <w:b/>
          <w:bCs/>
        </w:rPr>
        <w:t>Pivot table analysis</w:t>
      </w:r>
    </w:p>
    <w:p w14:paraId="2AEC87C8" w14:textId="5444681E" w:rsidR="00187DB1" w:rsidRPr="009D2A23" w:rsidRDefault="00187DB1" w:rsidP="009D2A23">
      <w:pPr>
        <w:pStyle w:val="Numberlist"/>
        <w:numPr>
          <w:ilvl w:val="0"/>
          <w:numId w:val="0"/>
        </w:numPr>
        <w:ind w:left="851"/>
        <w:rPr>
          <w:b/>
          <w:bCs/>
        </w:rPr>
      </w:pPr>
      <w:r>
        <w:t xml:space="preserve">Created </w:t>
      </w:r>
      <w:r w:rsidR="009D2A23">
        <w:t>p</w:t>
      </w:r>
      <w:r>
        <w:t>ivot</w:t>
      </w:r>
      <w:r w:rsidR="009D2A23">
        <w:t xml:space="preserve"> t</w:t>
      </w:r>
      <w:r>
        <w:t>ables:</w:t>
      </w:r>
    </w:p>
    <w:p w14:paraId="4F21CEBC" w14:textId="1BD0EBDD" w:rsidR="00187DB1" w:rsidRDefault="00187DB1" w:rsidP="009D2A23">
      <w:pPr>
        <w:pStyle w:val="Bulletlist2"/>
      </w:pPr>
      <w:r>
        <w:t xml:space="preserve">Feedback Count and Average Satisfaction by Product and </w:t>
      </w:r>
      <w:proofErr w:type="spellStart"/>
      <w:r>
        <w:t>CustomerType</w:t>
      </w:r>
      <w:proofErr w:type="spellEnd"/>
      <w:r w:rsidR="009D2A23">
        <w:t>.</w:t>
      </w:r>
    </w:p>
    <w:p w14:paraId="5F04DC49" w14:textId="38F54119" w:rsidR="00187DB1" w:rsidRDefault="00187DB1" w:rsidP="009D2A23">
      <w:pPr>
        <w:pStyle w:val="Bulletlist2"/>
      </w:pPr>
      <w:r>
        <w:t>Resolved Status by Product</w:t>
      </w:r>
      <w:r w:rsidR="009D2A23">
        <w:t>.</w:t>
      </w:r>
    </w:p>
    <w:p w14:paraId="57578FB5" w14:textId="77777777" w:rsidR="009D2A23" w:rsidRDefault="00187DB1" w:rsidP="00187DB1">
      <w:pPr>
        <w:pStyle w:val="Bulletlist2"/>
      </w:pPr>
      <w:r>
        <w:t>Average Delivery Days by Product</w:t>
      </w:r>
      <w:r w:rsidR="009D2A23">
        <w:t>.</w:t>
      </w:r>
    </w:p>
    <w:p w14:paraId="50D50F23" w14:textId="1EEBCE57" w:rsidR="00187DB1" w:rsidRDefault="00187DB1" w:rsidP="009D2A23">
      <w:pPr>
        <w:pStyle w:val="Numberlist"/>
        <w:numPr>
          <w:ilvl w:val="0"/>
          <w:numId w:val="0"/>
        </w:numPr>
        <w:ind w:left="851"/>
      </w:pPr>
      <w:r>
        <w:t>Used filters for:</w:t>
      </w:r>
    </w:p>
    <w:p w14:paraId="18B280B1" w14:textId="548314A5" w:rsidR="00187DB1" w:rsidRDefault="00187DB1" w:rsidP="009D2A23">
      <w:pPr>
        <w:pStyle w:val="Bulletlist2"/>
      </w:pPr>
      <w:r>
        <w:t>Date</w:t>
      </w:r>
      <w:r w:rsidR="009D2A23">
        <w:t>.</w:t>
      </w:r>
    </w:p>
    <w:p w14:paraId="12FFCB03" w14:textId="43BBE7AA" w:rsidR="00187DB1" w:rsidRDefault="00187DB1" w:rsidP="009D2A23">
      <w:pPr>
        <w:pStyle w:val="Bulletlist2"/>
      </w:pPr>
      <w:r>
        <w:t>Customer Type</w:t>
      </w:r>
      <w:r w:rsidR="009D2A23">
        <w:t>.</w:t>
      </w:r>
    </w:p>
    <w:p w14:paraId="7A1BFB37" w14:textId="1AB349EA" w:rsidR="00187DB1" w:rsidRDefault="00187DB1" w:rsidP="009D2A23">
      <w:pPr>
        <w:pStyle w:val="Bulletlist2"/>
      </w:pPr>
      <w:r>
        <w:t>Resolved status</w:t>
      </w:r>
      <w:r w:rsidR="009D2A23">
        <w:t>.</w:t>
      </w:r>
    </w:p>
    <w:p w14:paraId="43BC8DF8" w14:textId="77777777" w:rsidR="009D2A23" w:rsidRDefault="00A5466C" w:rsidP="00187DB1">
      <w:pPr>
        <w:pStyle w:val="Numberlist"/>
        <w:rPr>
          <w:b/>
          <w:bCs/>
        </w:rPr>
      </w:pPr>
      <w:r w:rsidRPr="00A5466C">
        <w:rPr>
          <w:b/>
          <w:bCs/>
        </w:rPr>
        <w:t>Data visualisation</w:t>
      </w:r>
    </w:p>
    <w:p w14:paraId="67E46332" w14:textId="414D0B70" w:rsidR="00187DB1" w:rsidRPr="009D2A23" w:rsidRDefault="00187DB1" w:rsidP="009D2A23">
      <w:pPr>
        <w:pStyle w:val="Numberlist"/>
        <w:numPr>
          <w:ilvl w:val="0"/>
          <w:numId w:val="0"/>
        </w:numPr>
        <w:ind w:left="851"/>
        <w:rPr>
          <w:b/>
          <w:bCs/>
        </w:rPr>
      </w:pPr>
      <w:r>
        <w:t>Charts created:</w:t>
      </w:r>
    </w:p>
    <w:p w14:paraId="3FBE69E7" w14:textId="45F3CE2F" w:rsidR="00187DB1" w:rsidRDefault="00187DB1" w:rsidP="009D2A23">
      <w:pPr>
        <w:pStyle w:val="Bulletlist2"/>
      </w:pPr>
      <w:r w:rsidRPr="009D2A23">
        <w:rPr>
          <w:b/>
          <w:bCs/>
        </w:rPr>
        <w:t xml:space="preserve">Bar </w:t>
      </w:r>
      <w:r w:rsidR="009D2A23">
        <w:rPr>
          <w:b/>
          <w:bCs/>
        </w:rPr>
        <w:t>c</w:t>
      </w:r>
      <w:r w:rsidRPr="009D2A23">
        <w:rPr>
          <w:b/>
          <w:bCs/>
        </w:rPr>
        <w:t>hart:</w:t>
      </w:r>
      <w:r>
        <w:t xml:space="preserve"> Av</w:t>
      </w:r>
      <w:r w:rsidR="009D2A23">
        <w:t>erage</w:t>
      </w:r>
      <w:r>
        <w:t xml:space="preserve"> Satisfaction per Product</w:t>
      </w:r>
      <w:r w:rsidR="009D2A23">
        <w:t>.</w:t>
      </w:r>
    </w:p>
    <w:p w14:paraId="06F19C9C" w14:textId="739FE519" w:rsidR="00187DB1" w:rsidRDefault="00187DB1" w:rsidP="009D2A23">
      <w:pPr>
        <w:pStyle w:val="Bulletlist2"/>
      </w:pPr>
      <w:r w:rsidRPr="009D2A23">
        <w:rPr>
          <w:b/>
          <w:bCs/>
        </w:rPr>
        <w:t xml:space="preserve">Pie </w:t>
      </w:r>
      <w:r w:rsidR="009D2A23" w:rsidRPr="009D2A23">
        <w:rPr>
          <w:b/>
          <w:bCs/>
        </w:rPr>
        <w:t>c</w:t>
      </w:r>
      <w:r w:rsidRPr="009D2A23">
        <w:rPr>
          <w:b/>
          <w:bCs/>
        </w:rPr>
        <w:t>hart:</w:t>
      </w:r>
      <w:r>
        <w:t xml:space="preserve"> Complaint </w:t>
      </w:r>
      <w:proofErr w:type="gramStart"/>
      <w:r>
        <w:t>types</w:t>
      </w:r>
      <w:proofErr w:type="gramEnd"/>
      <w:r>
        <w:t xml:space="preserve"> distribution</w:t>
      </w:r>
      <w:r w:rsidR="009D2A23">
        <w:t>.</w:t>
      </w:r>
    </w:p>
    <w:p w14:paraId="7E11D067" w14:textId="1B317D22" w:rsidR="00187DB1" w:rsidRDefault="00187DB1" w:rsidP="009D2A23">
      <w:pPr>
        <w:pStyle w:val="Bulletlist2"/>
      </w:pPr>
      <w:r w:rsidRPr="009D2A23">
        <w:rPr>
          <w:b/>
          <w:bCs/>
        </w:rPr>
        <w:t xml:space="preserve">Line </w:t>
      </w:r>
      <w:r w:rsidR="009D2A23" w:rsidRPr="009D2A23">
        <w:rPr>
          <w:b/>
          <w:bCs/>
        </w:rPr>
        <w:t>g</w:t>
      </w:r>
      <w:r w:rsidRPr="009D2A23">
        <w:rPr>
          <w:b/>
          <w:bCs/>
        </w:rPr>
        <w:t>raph:</w:t>
      </w:r>
      <w:r>
        <w:t xml:space="preserve"> Trends in feedback count by </w:t>
      </w:r>
      <w:proofErr w:type="spellStart"/>
      <w:r>
        <w:t>FeedbackDate</w:t>
      </w:r>
      <w:proofErr w:type="spellEnd"/>
      <w:r w:rsidR="009D2A23">
        <w:t>.</w:t>
      </w:r>
    </w:p>
    <w:p w14:paraId="0C75076B" w14:textId="77777777" w:rsidR="00187DB1" w:rsidRDefault="00187DB1" w:rsidP="009D2A23">
      <w:pPr>
        <w:pStyle w:val="Numberlist"/>
        <w:numPr>
          <w:ilvl w:val="0"/>
          <w:numId w:val="0"/>
        </w:numPr>
        <w:ind w:left="851"/>
      </w:pPr>
      <w:r>
        <w:t>Design points:</w:t>
      </w:r>
    </w:p>
    <w:p w14:paraId="62E43DC6" w14:textId="77777777" w:rsidR="009D2A23" w:rsidRDefault="00187DB1" w:rsidP="00187DB1">
      <w:pPr>
        <w:pStyle w:val="Bulletlist2"/>
      </w:pPr>
      <w:r>
        <w:t>Used slicers for interactivity</w:t>
      </w:r>
      <w:r w:rsidR="009D2A23">
        <w:t>.</w:t>
      </w:r>
    </w:p>
    <w:p w14:paraId="1DA88837" w14:textId="7571AC63" w:rsidR="00187DB1" w:rsidRDefault="00187DB1" w:rsidP="00187DB1">
      <w:pPr>
        <w:pStyle w:val="Bulletlist2"/>
      </w:pPr>
      <w:r>
        <w:lastRenderedPageBreak/>
        <w:t>Clear titles, axis labels, and colo</w:t>
      </w:r>
      <w:r w:rsidR="009D2A23">
        <w:t>u</w:t>
      </w:r>
      <w:r>
        <w:t>r-coded legends</w:t>
      </w:r>
      <w:r w:rsidR="009D2A23">
        <w:t>.</w:t>
      </w:r>
    </w:p>
    <w:p w14:paraId="0120F3FB" w14:textId="77777777" w:rsidR="009D2A23" w:rsidRDefault="00187DB1" w:rsidP="00187DB1">
      <w:pPr>
        <w:pStyle w:val="Numberlist"/>
        <w:rPr>
          <w:b/>
          <w:bCs/>
        </w:rPr>
      </w:pPr>
      <w:r w:rsidRPr="00A5466C">
        <w:rPr>
          <w:b/>
          <w:bCs/>
        </w:rPr>
        <w:t xml:space="preserve">Descriptive </w:t>
      </w:r>
      <w:r w:rsidR="00A5466C" w:rsidRPr="00A5466C">
        <w:rPr>
          <w:b/>
          <w:bCs/>
        </w:rPr>
        <w:t>statistics and correlation</w:t>
      </w:r>
    </w:p>
    <w:p w14:paraId="3EB5D296" w14:textId="0BD83975" w:rsidR="00187DB1" w:rsidRPr="009D2A23" w:rsidRDefault="00187DB1" w:rsidP="009D2A23">
      <w:pPr>
        <w:pStyle w:val="Numberlist"/>
        <w:numPr>
          <w:ilvl w:val="0"/>
          <w:numId w:val="0"/>
        </w:numPr>
        <w:ind w:left="851"/>
        <w:rPr>
          <w:b/>
          <w:bCs/>
        </w:rPr>
      </w:pPr>
      <w:r>
        <w:t>Used:</w:t>
      </w:r>
    </w:p>
    <w:p w14:paraId="605CA0F4" w14:textId="13E77453" w:rsidR="00187DB1" w:rsidRDefault="00187DB1" w:rsidP="009D2A23">
      <w:pPr>
        <w:pStyle w:val="Bulletlist2"/>
      </w:pPr>
      <w:r>
        <w:t>=AVERAGE(), =MEDIAN(), =STDEV.P() for satisfaction and delivery days</w:t>
      </w:r>
      <w:r w:rsidR="00350212">
        <w:t>.</w:t>
      </w:r>
    </w:p>
    <w:p w14:paraId="5C979006" w14:textId="31663DD1" w:rsidR="00187DB1" w:rsidRDefault="00187DB1" w:rsidP="009D2A23">
      <w:pPr>
        <w:pStyle w:val="Bulletlist2"/>
      </w:pPr>
      <w:r>
        <w:t>=CORREL(</w:t>
      </w:r>
      <w:proofErr w:type="spellStart"/>
      <w:r>
        <w:t>DeliveryDays</w:t>
      </w:r>
      <w:proofErr w:type="spellEnd"/>
      <w:r>
        <w:t xml:space="preserve">, </w:t>
      </w:r>
      <w:proofErr w:type="spellStart"/>
      <w:r>
        <w:t>SatisfactionScore</w:t>
      </w:r>
      <w:proofErr w:type="spellEnd"/>
      <w:r>
        <w:t>) gave result ~ -0.43</w:t>
      </w:r>
      <w:r w:rsidR="00350212">
        <w:t>.</w:t>
      </w:r>
    </w:p>
    <w:p w14:paraId="3D7D18C9" w14:textId="3A5E451B" w:rsidR="00187DB1" w:rsidRDefault="00187DB1" w:rsidP="009D2A23">
      <w:pPr>
        <w:pStyle w:val="Bulletlist2"/>
        <w:numPr>
          <w:ilvl w:val="2"/>
          <w:numId w:val="3"/>
        </w:numPr>
      </w:pPr>
      <w:r>
        <w:t>Meaning: Longer delivery is moderately correlated with lower satisfaction</w:t>
      </w:r>
      <w:r w:rsidR="00350212">
        <w:t>.</w:t>
      </w:r>
    </w:p>
    <w:p w14:paraId="4D1AE6AB" w14:textId="645C41D3" w:rsidR="00175BFD" w:rsidRPr="003C0B64" w:rsidRDefault="00175BFD" w:rsidP="003C0B64"/>
    <w:sectPr w:rsidR="00175BFD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0448643E-53D2-42C4-AEE7-8C29C65CD62A}"/>
    <w:embedBold r:id="rId2" w:fontKey="{452F2361-C3B9-4117-B9EA-6B098724A629}"/>
    <w:embedItalic r:id="rId3" w:fontKey="{0FDFA244-E7D8-4CB0-94E2-F528CA411E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EFFF3081-E39D-4645-9D2A-37D5BBB4A596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150AB967-AEBA-4ED4-BA22-FC9CE7FE54A7}"/>
    <w:embedBold r:id="rId6" w:fontKey="{ADD10B76-5416-4F17-BDB1-CA7F2FAB93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56F8CF1B-F6FC-4419-BAAC-BEF78734FA23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93ECA11D-0D92-4315-92AE-1B7616EBCFB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AB8E579B-7D10-4DED-97E2-557234C444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462ACB50" w:rsidR="00D767F5" w:rsidRPr="00EC2133" w:rsidRDefault="005E7FEE" w:rsidP="00D767F5">
                          <w:pPr>
                            <w:pStyle w:val="Header"/>
                          </w:pPr>
                          <w:r>
                            <w:t>Mock 1 solutions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462ACB50" w:rsidR="00D767F5" w:rsidRPr="00EC2133" w:rsidRDefault="005E7FEE" w:rsidP="00D767F5">
                    <w:pPr>
                      <w:pStyle w:val="Header"/>
                    </w:pPr>
                    <w:r>
                      <w:t>Mock 1 solutions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47E32D8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27C9F"/>
    <w:multiLevelType w:val="hybridMultilevel"/>
    <w:tmpl w:val="E140DD20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1" w15:restartNumberingAfterBreak="0">
    <w:nsid w:val="3AFB6FA0"/>
    <w:multiLevelType w:val="hybridMultilevel"/>
    <w:tmpl w:val="6518E6F2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006C6"/>
    <w:multiLevelType w:val="hybridMultilevel"/>
    <w:tmpl w:val="6890EE32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5FF13F0"/>
    <w:multiLevelType w:val="hybridMultilevel"/>
    <w:tmpl w:val="2B26ACF4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3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0"/>
  </w:num>
  <w:num w:numId="2" w16cid:durableId="1710959336">
    <w:abstractNumId w:val="13"/>
  </w:num>
  <w:num w:numId="3" w16cid:durableId="37897106">
    <w:abstractNumId w:val="3"/>
  </w:num>
  <w:num w:numId="4" w16cid:durableId="1065445368">
    <w:abstractNumId w:val="21"/>
  </w:num>
  <w:num w:numId="5" w16cid:durableId="1509756976">
    <w:abstractNumId w:val="18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4"/>
  </w:num>
  <w:num w:numId="10" w16cid:durableId="380635671">
    <w:abstractNumId w:val="17"/>
  </w:num>
  <w:num w:numId="11" w16cid:durableId="2075270541">
    <w:abstractNumId w:val="8"/>
  </w:num>
  <w:num w:numId="12" w16cid:durableId="658967853">
    <w:abstractNumId w:val="23"/>
  </w:num>
  <w:num w:numId="13" w16cid:durableId="1582442330">
    <w:abstractNumId w:val="4"/>
  </w:num>
  <w:num w:numId="14" w16cid:durableId="1693529811">
    <w:abstractNumId w:val="22"/>
  </w:num>
  <w:num w:numId="15" w16cid:durableId="1663772690">
    <w:abstractNumId w:val="9"/>
  </w:num>
  <w:num w:numId="16" w16cid:durableId="112597264">
    <w:abstractNumId w:val="7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0"/>
  </w:num>
  <w:num w:numId="20" w16cid:durableId="1987591806">
    <w:abstractNumId w:val="19"/>
  </w:num>
  <w:num w:numId="21" w16cid:durableId="1034185280">
    <w:abstractNumId w:val="6"/>
  </w:num>
  <w:num w:numId="22" w16cid:durableId="2038659301">
    <w:abstractNumId w:val="12"/>
  </w:num>
  <w:num w:numId="23" w16cid:durableId="239677881">
    <w:abstractNumId w:val="11"/>
  </w:num>
  <w:num w:numId="24" w16cid:durableId="510723772">
    <w:abstractNumId w:val="15"/>
  </w:num>
  <w:num w:numId="25" w16cid:durableId="44449647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188"/>
    <w:rsid w:val="00175BFD"/>
    <w:rsid w:val="00176CDE"/>
    <w:rsid w:val="00182B22"/>
    <w:rsid w:val="00183D12"/>
    <w:rsid w:val="00185B11"/>
    <w:rsid w:val="00187DB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212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3814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E7FEE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2A23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5466C"/>
    <w:rsid w:val="00A76D1A"/>
    <w:rsid w:val="00A85367"/>
    <w:rsid w:val="00A922CF"/>
    <w:rsid w:val="00A92980"/>
    <w:rsid w:val="00AA5160"/>
    <w:rsid w:val="00AB113C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188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E7FEE"/>
    <w:pPr>
      <w:keepNext/>
      <w:keepLines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0</TotalTime>
  <Pages>3</Pages>
  <Words>382</Words>
  <Characters>2250</Characters>
  <Application>Microsoft Office Word</Application>
  <DocSecurity>0</DocSecurity>
  <Lines>66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2561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</cp:revision>
  <cp:lastPrinted>2024-06-05T09:35:00Z</cp:lastPrinted>
  <dcterms:created xsi:type="dcterms:W3CDTF">2025-11-11T16:49:00Z</dcterms:created>
  <dcterms:modified xsi:type="dcterms:W3CDTF">2025-11-11T16:49:00Z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