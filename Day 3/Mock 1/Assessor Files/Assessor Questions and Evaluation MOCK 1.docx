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FC92" w14:textId="1A920194" w:rsidR="00277366" w:rsidRDefault="00277366" w:rsidP="00277366">
      <w:pPr>
        <w:pStyle w:val="Heading1"/>
        <w:numPr>
          <w:ilvl w:val="0"/>
          <w:numId w:val="0"/>
        </w:numPr>
        <w:ind w:left="1134" w:hanging="1134"/>
      </w:pPr>
      <w:r>
        <w:t xml:space="preserve">Mock 1 </w:t>
      </w:r>
      <w:r>
        <w:t>assessor questions</w:t>
      </w:r>
    </w:p>
    <w:p w14:paraId="72FF1A11" w14:textId="6FBFB11D" w:rsidR="00277366" w:rsidRDefault="00277366" w:rsidP="00277366">
      <w:r>
        <w:t xml:space="preserve">(Written </w:t>
      </w:r>
      <w:r>
        <w:t>r</w:t>
      </w:r>
      <w:r>
        <w:t xml:space="preserve">esponses </w:t>
      </w:r>
      <w:r>
        <w:t>are r</w:t>
      </w:r>
      <w:r>
        <w:t>equired</w:t>
      </w:r>
      <w:r>
        <w:t>.</w:t>
      </w:r>
      <w:r>
        <w:t>)</w:t>
      </w:r>
    </w:p>
    <w:p w14:paraId="45FAF5EB" w14:textId="64B79A48" w:rsidR="00277366" w:rsidRDefault="00277366" w:rsidP="00277366">
      <w:pPr>
        <w:pStyle w:val="Numberlist"/>
      </w:pPr>
      <w:r>
        <w:t>Describe the steps you took to clean the sales dataset.</w:t>
      </w:r>
    </w:p>
    <w:p w14:paraId="212A9CBB" w14:textId="7F05DFCA" w:rsidR="00277366" w:rsidRDefault="00277366" w:rsidP="00277366">
      <w:pPr>
        <w:pStyle w:val="Numberlist"/>
      </w:pPr>
      <w:r>
        <w:t>What are the benefits of using Power Query for transforming data?</w:t>
      </w:r>
    </w:p>
    <w:p w14:paraId="6CC3E7DA" w14:textId="3BF4465E" w:rsidR="00277366" w:rsidRDefault="00277366" w:rsidP="00277366">
      <w:pPr>
        <w:pStyle w:val="Numberlist"/>
      </w:pPr>
      <w:r>
        <w:t>How did you handle missing or inconsistent values across datasets?</w:t>
      </w:r>
    </w:p>
    <w:p w14:paraId="1E9F44C6" w14:textId="43831C1F" w:rsidR="00277366" w:rsidRDefault="00277366" w:rsidP="00277366">
      <w:pPr>
        <w:pStyle w:val="Numberlist"/>
      </w:pPr>
      <w:r>
        <w:t xml:space="preserve">Explain how you merged the datasets and why join </w:t>
      </w:r>
      <w:proofErr w:type="gramStart"/>
      <w:r>
        <w:t>types</w:t>
      </w:r>
      <w:proofErr w:type="gramEnd"/>
      <w:r>
        <w:t xml:space="preserve"> matter.</w:t>
      </w:r>
    </w:p>
    <w:p w14:paraId="23D7C08B" w14:textId="0C0B1952" w:rsidR="00277366" w:rsidRDefault="00277366" w:rsidP="00277366">
      <w:pPr>
        <w:pStyle w:val="Numberlist"/>
      </w:pPr>
      <w:r>
        <w:t>What calculated columns did you add, and what purpose did they serve?</w:t>
      </w:r>
    </w:p>
    <w:p w14:paraId="2278149E" w14:textId="46D7B9A4" w:rsidR="00277366" w:rsidRDefault="00277366" w:rsidP="00277366">
      <w:pPr>
        <w:pStyle w:val="Numberlist"/>
      </w:pPr>
      <w:r>
        <w:t>How do pivot tables help in summarising large datasets?</w:t>
      </w:r>
    </w:p>
    <w:p w14:paraId="00F31414" w14:textId="770088FC" w:rsidR="00277366" w:rsidRDefault="00277366" w:rsidP="00277366">
      <w:pPr>
        <w:pStyle w:val="Numberlist"/>
      </w:pPr>
      <w:r>
        <w:t>What Excel functions were most useful in your analysis and why?</w:t>
      </w:r>
    </w:p>
    <w:p w14:paraId="62248882" w14:textId="6E485A45" w:rsidR="00277366" w:rsidRDefault="00277366" w:rsidP="00277366">
      <w:pPr>
        <w:pStyle w:val="Numberlist"/>
      </w:pPr>
      <w:r>
        <w:t>Explain how you used XLOOKUP in your feedback dataset.</w:t>
      </w:r>
    </w:p>
    <w:p w14:paraId="459DA79E" w14:textId="39024FCE" w:rsidR="00277366" w:rsidRDefault="00277366" w:rsidP="00277366">
      <w:pPr>
        <w:pStyle w:val="Numberlist"/>
      </w:pPr>
      <w:r>
        <w:t>What trends did you identify in customer satisfaction?</w:t>
      </w:r>
    </w:p>
    <w:p w14:paraId="0869EBFE" w14:textId="5375180F" w:rsidR="00277366" w:rsidRDefault="00277366" w:rsidP="00277366">
      <w:pPr>
        <w:pStyle w:val="Numberlist"/>
      </w:pPr>
      <w:r>
        <w:t>What recommendations would you make to improve delivery satisfaction?</w:t>
      </w:r>
    </w:p>
    <w:p w14:paraId="28B36BBC" w14:textId="32069FC3" w:rsidR="00277366" w:rsidRDefault="00277366" w:rsidP="00277366">
      <w:pPr>
        <w:pStyle w:val="Numberlist"/>
      </w:pPr>
      <w:r>
        <w:t>Describe how you ensured your data was accurate and reliable.</w:t>
      </w:r>
    </w:p>
    <w:p w14:paraId="4B7CB246" w14:textId="08060B26" w:rsidR="00277366" w:rsidRDefault="00277366" w:rsidP="00277366">
      <w:pPr>
        <w:pStyle w:val="Numberlist"/>
      </w:pPr>
      <w:r>
        <w:t>How would you explain a pivot chart to a non-technical stakeholder?</w:t>
      </w:r>
    </w:p>
    <w:p w14:paraId="0977A0A4" w14:textId="2A3EC5C7" w:rsidR="00277366" w:rsidRDefault="00277366" w:rsidP="00277366">
      <w:pPr>
        <w:pStyle w:val="Numberlist"/>
      </w:pPr>
      <w:r>
        <w:t>What is data correlation and how did you calculate it in this task?</w:t>
      </w:r>
    </w:p>
    <w:p w14:paraId="2218FFC6" w14:textId="6F9C621B" w:rsidR="00277366" w:rsidRDefault="00277366" w:rsidP="00277366">
      <w:pPr>
        <w:pStyle w:val="Numberlist"/>
      </w:pPr>
      <w:r>
        <w:t>How could data visualisation be improved in a presentation setting?</w:t>
      </w:r>
    </w:p>
    <w:p w14:paraId="34191E48" w14:textId="15A8B247" w:rsidR="00277366" w:rsidRDefault="00277366" w:rsidP="00277366">
      <w:pPr>
        <w:pStyle w:val="Numberlist"/>
      </w:pPr>
      <w:r>
        <w:t>What lessons have you learn</w:t>
      </w:r>
      <w:r>
        <w:t>t</w:t>
      </w:r>
      <w:r>
        <w:t xml:space="preserve"> about preparing data for analysis?</w:t>
      </w:r>
    </w:p>
    <w:p w14:paraId="42AB7158" w14:textId="77777777" w:rsidR="00277366" w:rsidRDefault="00277366" w:rsidP="00277366"/>
    <w:p w14:paraId="4D1AE6AB" w14:textId="645C41D3" w:rsidR="00175BFD" w:rsidRPr="003C0B64" w:rsidRDefault="00175BFD" w:rsidP="003C0B64"/>
    <w:sectPr w:rsidR="00175BFD" w:rsidRPr="003C0B64" w:rsidSect="002920C8">
      <w:headerReference w:type="default" r:id="rId11"/>
      <w:footerReference w:type="default" r:id="rId12"/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3244" w14:textId="77777777" w:rsidR="000B1C9B" w:rsidRDefault="000B1C9B" w:rsidP="007F513E">
      <w:r>
        <w:separator/>
      </w:r>
    </w:p>
    <w:p w14:paraId="515960AD" w14:textId="77777777" w:rsidR="000B1C9B" w:rsidRDefault="000B1C9B"/>
    <w:p w14:paraId="6CDE9DFE" w14:textId="77777777" w:rsidR="000B1C9B" w:rsidRDefault="000B1C9B"/>
  </w:endnote>
  <w:endnote w:type="continuationSeparator" w:id="0">
    <w:p w14:paraId="071D61E6" w14:textId="77777777" w:rsidR="000B1C9B" w:rsidRDefault="000B1C9B" w:rsidP="007F513E">
      <w:r>
        <w:continuationSeparator/>
      </w:r>
    </w:p>
    <w:p w14:paraId="0D416543" w14:textId="77777777" w:rsidR="000B1C9B" w:rsidRDefault="000B1C9B"/>
    <w:p w14:paraId="20D6715E" w14:textId="77777777" w:rsidR="000B1C9B" w:rsidRDefault="000B1C9B"/>
  </w:endnote>
  <w:endnote w:type="continuationNotice" w:id="1">
    <w:p w14:paraId="564AEC41" w14:textId="77777777" w:rsidR="000B1C9B" w:rsidRDefault="000B1C9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2C4563AA-8E9C-4AE5-8611-565BDB440050}"/>
    <w:embedBold r:id="rId2" w:fontKey="{5FEA5DE9-04C7-479A-90BE-F9608E67DA59}"/>
    <w:embedItalic r:id="rId3" w:fontKey="{4D09B074-E05C-41F8-AB7F-93D223C9F8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5AF96EB0-B741-4ABF-B5D7-B7B5253AA07B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A4FB3D88-E940-42D3-8250-9CE6532BC6ED}"/>
    <w:embedBold r:id="rId6" w:fontKey="{F63A95ED-D9ED-4051-AA3F-22476842E2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55E139BB-294D-4172-9769-A421DBC482A7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4ECE3703-4DBE-454B-995E-69816DDD37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EndPr/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5811E" w14:textId="77777777" w:rsidR="000B1C9B" w:rsidRDefault="000B1C9B" w:rsidP="007F513E">
      <w:r>
        <w:separator/>
      </w:r>
    </w:p>
    <w:p w14:paraId="0B872D20" w14:textId="77777777" w:rsidR="000B1C9B" w:rsidRDefault="000B1C9B"/>
    <w:p w14:paraId="5BDAD434" w14:textId="77777777" w:rsidR="000B1C9B" w:rsidRDefault="000B1C9B"/>
  </w:footnote>
  <w:footnote w:type="continuationSeparator" w:id="0">
    <w:p w14:paraId="5D4BE8F9" w14:textId="77777777" w:rsidR="000B1C9B" w:rsidRDefault="000B1C9B" w:rsidP="007F513E">
      <w:r>
        <w:continuationSeparator/>
      </w:r>
    </w:p>
    <w:p w14:paraId="443579A4" w14:textId="77777777" w:rsidR="000B1C9B" w:rsidRDefault="000B1C9B"/>
    <w:p w14:paraId="5288529B" w14:textId="77777777" w:rsidR="000B1C9B" w:rsidRDefault="000B1C9B"/>
  </w:footnote>
  <w:footnote w:type="continuationNotice" w:id="1">
    <w:p w14:paraId="745E8AF4" w14:textId="77777777" w:rsidR="000B1C9B" w:rsidRDefault="000B1C9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6AF3A25F" w:rsidR="00D767F5" w:rsidRPr="00EC2133" w:rsidRDefault="00277366" w:rsidP="00D767F5">
                          <w:pPr>
                            <w:pStyle w:val="Header"/>
                          </w:pPr>
                          <w:r w:rsidRPr="00277366">
                            <w:t>Mock 1 assessor questions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6AF3A25F" w:rsidR="00D767F5" w:rsidRPr="00EC2133" w:rsidRDefault="00277366" w:rsidP="00D767F5">
                    <w:pPr>
                      <w:pStyle w:val="Header"/>
                    </w:pPr>
                    <w:r w:rsidRPr="00277366">
                      <w:t>Mock 1 assessor questions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2BFC2779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18C0C222"/>
    <w:lvl w:ilvl="0" w:tplc="C9402F88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77366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4E3E"/>
    <w:rsid w:val="0074135F"/>
    <w:rsid w:val="00741562"/>
    <w:rsid w:val="007458DA"/>
    <w:rsid w:val="007464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1DEF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45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310DD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0</TotalTime>
  <Pages>1</Pages>
  <Words>168</Words>
  <Characters>846</Characters>
  <Application>Microsoft Office Word</Application>
  <DocSecurity>0</DocSecurity>
  <Lines>31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995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2</cp:revision>
  <cp:lastPrinted>2024-06-05T09:35:00Z</cp:lastPrinted>
  <dcterms:created xsi:type="dcterms:W3CDTF">2025-11-11T16:31:00Z</dcterms:created>
  <dcterms:modified xsi:type="dcterms:W3CDTF">2025-11-11T16:31:00Z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