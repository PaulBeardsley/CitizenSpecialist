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1B59" w14:textId="0DC355BB" w:rsidR="00F634F0" w:rsidRDefault="00F634F0" w:rsidP="0088393A">
      <w:pPr>
        <w:pStyle w:val="Heading1"/>
        <w:numPr>
          <w:ilvl w:val="0"/>
          <w:numId w:val="0"/>
        </w:numPr>
        <w:ind w:left="1134" w:hanging="1134"/>
      </w:pPr>
      <w:r>
        <w:t xml:space="preserve">Day 3 </w:t>
      </w:r>
      <w:r w:rsidR="0088393A">
        <w:t>mock assessment instructions</w:t>
      </w:r>
    </w:p>
    <w:p w14:paraId="569D619B" w14:textId="12D05BDE" w:rsidR="00F634F0" w:rsidRDefault="00F634F0" w:rsidP="00F634F0">
      <w:r w:rsidRPr="0088393A">
        <w:rPr>
          <w:b/>
          <w:bCs/>
        </w:rPr>
        <w:t>Goal:</w:t>
      </w:r>
      <w:r w:rsidR="0088393A">
        <w:rPr>
          <w:b/>
          <w:bCs/>
        </w:rPr>
        <w:t xml:space="preserve"> </w:t>
      </w:r>
      <w:r>
        <w:t>Everyone will complete and assess one SDP task in the morning, and one in the afternoon — giving and receiving feedback on performance and KSBs.</w:t>
      </w:r>
    </w:p>
    <w:p w14:paraId="6EB66021" w14:textId="5E60FD28" w:rsidR="00F634F0" w:rsidRDefault="00F634F0" w:rsidP="00F634F0"/>
    <w:p w14:paraId="6592D69C" w14:textId="68B0EEF8" w:rsidR="00F634F0" w:rsidRDefault="0088393A" w:rsidP="0088393A">
      <w:pPr>
        <w:pStyle w:val="Heading2"/>
        <w:numPr>
          <w:ilvl w:val="0"/>
          <w:numId w:val="0"/>
        </w:numPr>
        <w:ind w:left="1134" w:hanging="1134"/>
      </w:pPr>
      <w:r>
        <w:t>Morning session</w:t>
      </w:r>
    </w:p>
    <w:p w14:paraId="4D400BFE" w14:textId="0B9D2EA4" w:rsidR="00F634F0" w:rsidRPr="00BE0982" w:rsidRDefault="00F634F0" w:rsidP="0088393A">
      <w:pPr>
        <w:pStyle w:val="Numberlist"/>
      </w:pPr>
      <w:r w:rsidRPr="00BE0982">
        <w:t xml:space="preserve">Get into </w:t>
      </w:r>
      <w:r w:rsidR="0088393A" w:rsidRPr="00BE0982">
        <w:t>p</w:t>
      </w:r>
      <w:r w:rsidRPr="00BE0982">
        <w:t>airs</w:t>
      </w:r>
      <w:r w:rsidR="0088393A" w:rsidRPr="00BE0982">
        <w:t>.</w:t>
      </w:r>
    </w:p>
    <w:p w14:paraId="2D18E9A3" w14:textId="7B2E77BA" w:rsidR="00F634F0" w:rsidRDefault="00F634F0" w:rsidP="00F83970">
      <w:pPr>
        <w:pStyle w:val="Bulletlist2"/>
      </w:pPr>
      <w:r>
        <w:t xml:space="preserve">You’ll work in </w:t>
      </w:r>
      <w:r w:rsidRPr="00F83970">
        <w:rPr>
          <w:b/>
          <w:bCs/>
        </w:rPr>
        <w:t>pairs</w:t>
      </w:r>
      <w:r>
        <w:t xml:space="preserve"> (</w:t>
      </w:r>
      <w:r w:rsidR="0088393A">
        <w:t>one</w:t>
      </w:r>
      <w:r>
        <w:t xml:space="preserve"> group of </w:t>
      </w:r>
      <w:r w:rsidR="0088393A">
        <w:t>three</w:t>
      </w:r>
      <w:r>
        <w:t xml:space="preserve"> if there’s an odd number, in which case, there will be </w:t>
      </w:r>
      <w:r w:rsidR="0088393A">
        <w:t>two</w:t>
      </w:r>
      <w:r>
        <w:t xml:space="preserve"> ‘learners’ and 1 ‘assessor’).</w:t>
      </w:r>
    </w:p>
    <w:p w14:paraId="2FC7EE4E" w14:textId="53DC1C39" w:rsidR="00F634F0" w:rsidRDefault="00F634F0" w:rsidP="00F83970">
      <w:pPr>
        <w:pStyle w:val="Bulletlist2"/>
      </w:pPr>
      <w:r>
        <w:t xml:space="preserve">You’ll be sent to </w:t>
      </w:r>
      <w:r w:rsidRPr="00F83970">
        <w:rPr>
          <w:b/>
          <w:bCs/>
        </w:rPr>
        <w:t>breakout rooms</w:t>
      </w:r>
      <w:r>
        <w:t>.</w:t>
      </w:r>
    </w:p>
    <w:p w14:paraId="240DE2E1" w14:textId="6F6B938D" w:rsidR="00F634F0" w:rsidRDefault="00F634F0" w:rsidP="00F83970">
      <w:pPr>
        <w:pStyle w:val="Bulletlist2"/>
      </w:pPr>
      <w:r w:rsidRPr="0088393A">
        <w:rPr>
          <w:b/>
          <w:bCs/>
        </w:rPr>
        <w:t>Roles:</w:t>
      </w:r>
      <w:r>
        <w:t xml:space="preserve"> One of you is the </w:t>
      </w:r>
      <w:r w:rsidR="0088393A">
        <w:t>l</w:t>
      </w:r>
      <w:r>
        <w:t xml:space="preserve">earner, the other is the </w:t>
      </w:r>
      <w:r w:rsidR="0088393A">
        <w:t>a</w:t>
      </w:r>
      <w:r>
        <w:t>ssessor.</w:t>
      </w:r>
    </w:p>
    <w:p w14:paraId="43C5A296" w14:textId="225FF0A8" w:rsidR="00F634F0" w:rsidRPr="0088393A" w:rsidRDefault="00F634F0" w:rsidP="0088393A">
      <w:pPr>
        <w:pStyle w:val="Numberlist"/>
        <w:rPr>
          <w:b/>
          <w:bCs/>
        </w:rPr>
      </w:pPr>
      <w:r w:rsidRPr="00BE0982">
        <w:t>Complete the</w:t>
      </w:r>
      <w:r w:rsidRPr="0088393A">
        <w:rPr>
          <w:b/>
          <w:bCs/>
        </w:rPr>
        <w:t xml:space="preserve"> </w:t>
      </w:r>
      <w:r w:rsidR="00BE0982">
        <w:rPr>
          <w:b/>
          <w:bCs/>
        </w:rPr>
        <w:t>m</w:t>
      </w:r>
      <w:r w:rsidRPr="0088393A">
        <w:rPr>
          <w:b/>
          <w:bCs/>
        </w:rPr>
        <w:t xml:space="preserve">ock 1 </w:t>
      </w:r>
      <w:r w:rsidR="0088393A">
        <w:rPr>
          <w:b/>
          <w:bCs/>
        </w:rPr>
        <w:t>t</w:t>
      </w:r>
      <w:r w:rsidRPr="0088393A">
        <w:rPr>
          <w:b/>
          <w:bCs/>
        </w:rPr>
        <w:t>ask</w:t>
      </w:r>
      <w:r w:rsidR="00BE0982">
        <w:rPr>
          <w:b/>
          <w:bCs/>
        </w:rPr>
        <w:t>.</w:t>
      </w:r>
    </w:p>
    <w:p w14:paraId="0FFB2DF6" w14:textId="5DED337A" w:rsidR="00F634F0" w:rsidRDefault="00F634F0" w:rsidP="00554D8A">
      <w:pPr>
        <w:pStyle w:val="Bulletlist2"/>
      </w:pPr>
      <w:r w:rsidRPr="00F83970">
        <w:rPr>
          <w:b/>
          <w:bCs/>
        </w:rPr>
        <w:t>Learner:</w:t>
      </w:r>
      <w:r>
        <w:t xml:space="preserve"> Share your screen and complete the ‘</w:t>
      </w:r>
      <w:r w:rsidRPr="00F83970">
        <w:rPr>
          <w:b/>
          <w:bCs/>
        </w:rPr>
        <w:t>Mock 1 SDP Task</w:t>
      </w:r>
      <w:r w:rsidRPr="00F83970">
        <w:t>’</w:t>
      </w:r>
      <w:r w:rsidR="00554D8A">
        <w:t xml:space="preserve"> </w:t>
      </w:r>
      <w:r w:rsidR="00554D8A" w:rsidRPr="00554D8A">
        <w:t>from the ‘Mock 1’ folder</w:t>
      </w:r>
      <w:r w:rsidR="00F83970">
        <w:t>.</w:t>
      </w:r>
    </w:p>
    <w:p w14:paraId="321EE533" w14:textId="5291D80C" w:rsidR="00F634F0" w:rsidRDefault="00F634F0" w:rsidP="00A602CA">
      <w:pPr>
        <w:pStyle w:val="Bulletlist2"/>
      </w:pPr>
      <w:r w:rsidRPr="00F83970">
        <w:rPr>
          <w:b/>
          <w:bCs/>
        </w:rPr>
        <w:t>Assessor:</w:t>
      </w:r>
      <w:r>
        <w:t xml:space="preserve"> As the </w:t>
      </w:r>
      <w:r w:rsidR="00F83970">
        <w:t>l</w:t>
      </w:r>
      <w:r>
        <w:t>earner works</w:t>
      </w:r>
      <w:r w:rsidR="00A602CA">
        <w:t xml:space="preserve">, </w:t>
      </w:r>
      <w:r w:rsidR="00A602CA" w:rsidRPr="00A602CA">
        <w:t>using the documents from the ‘Assessor Files’ folder within the ‘Mock 1’ folder</w:t>
      </w:r>
      <w:r>
        <w:t>:</w:t>
      </w:r>
    </w:p>
    <w:p w14:paraId="664B9D28" w14:textId="78C9ADA4" w:rsidR="00F634F0" w:rsidRDefault="00F634F0" w:rsidP="00BE0982">
      <w:pPr>
        <w:pStyle w:val="Bulletlist2"/>
        <w:numPr>
          <w:ilvl w:val="2"/>
          <w:numId w:val="21"/>
        </w:numPr>
      </w:pPr>
      <w:r>
        <w:t>Ask questions from the ‘Assessor Questions and Evaluation’ document.</w:t>
      </w:r>
    </w:p>
    <w:p w14:paraId="7DD8FA3E" w14:textId="59FA034C" w:rsidR="00F634F0" w:rsidRDefault="00F634F0" w:rsidP="00BE0982">
      <w:pPr>
        <w:pStyle w:val="Bulletlist2"/>
        <w:numPr>
          <w:ilvl w:val="2"/>
          <w:numId w:val="21"/>
        </w:numPr>
      </w:pPr>
      <w:r>
        <w:t>Write comments for each answer in the same document.</w:t>
      </w:r>
    </w:p>
    <w:p w14:paraId="08052040" w14:textId="7B4667C5" w:rsidR="00F634F0" w:rsidRDefault="00F634F0" w:rsidP="00BE0982">
      <w:pPr>
        <w:pStyle w:val="Bulletlist2"/>
        <w:numPr>
          <w:ilvl w:val="2"/>
          <w:numId w:val="21"/>
        </w:numPr>
      </w:pPr>
      <w:r>
        <w:t xml:space="preserve">Mark (fail/pass/distinction) off </w:t>
      </w:r>
      <w:r w:rsidR="00BE0982">
        <w:t xml:space="preserve">the </w:t>
      </w:r>
      <w:r>
        <w:t>KSBs demonstrated using the ‘KSB Rubric’.</w:t>
      </w:r>
    </w:p>
    <w:p w14:paraId="47B2F750" w14:textId="67AF8297" w:rsidR="00F634F0" w:rsidRDefault="00F634F0" w:rsidP="00BE0982">
      <w:pPr>
        <w:pStyle w:val="Numberlist"/>
        <w:numPr>
          <w:ilvl w:val="0"/>
          <w:numId w:val="0"/>
        </w:numPr>
        <w:ind w:left="851"/>
      </w:pPr>
      <w:r w:rsidRPr="00BE0982">
        <w:t>You</w:t>
      </w:r>
      <w:r>
        <w:t xml:space="preserve"> have 1.5 hours for this.</w:t>
      </w:r>
    </w:p>
    <w:p w14:paraId="5D6FC34C" w14:textId="670BC735" w:rsidR="00F634F0" w:rsidRPr="00BE0982" w:rsidRDefault="00BE0982" w:rsidP="00F634F0">
      <w:pPr>
        <w:pStyle w:val="Numberlist"/>
        <w:rPr>
          <w:b/>
          <w:bCs/>
        </w:rPr>
      </w:pPr>
      <w:r w:rsidRPr="00BE0982">
        <w:t>Take a</w:t>
      </w:r>
      <w:r>
        <w:rPr>
          <w:b/>
          <w:bCs/>
        </w:rPr>
        <w:t xml:space="preserve"> b</w:t>
      </w:r>
      <w:r w:rsidR="00F634F0" w:rsidRPr="00BE0982">
        <w:rPr>
          <w:b/>
          <w:bCs/>
        </w:rPr>
        <w:t>reak</w:t>
      </w:r>
      <w:r w:rsidR="00F634F0">
        <w:t xml:space="preserve"> (15–20 minutes each)</w:t>
      </w:r>
      <w:r>
        <w:t>.</w:t>
      </w:r>
    </w:p>
    <w:p w14:paraId="23A41C8B" w14:textId="0E027609" w:rsidR="00F634F0" w:rsidRDefault="00BE0982" w:rsidP="00BE0982">
      <w:pPr>
        <w:pStyle w:val="Numberlist"/>
      </w:pPr>
      <w:r>
        <w:t>After the break, y</w:t>
      </w:r>
      <w:r w:rsidR="00F634F0">
        <w:t xml:space="preserve">ou will all be brought back into the main session and given </w:t>
      </w:r>
      <w:r>
        <w:t>15-20 minutes</w:t>
      </w:r>
      <w:r w:rsidR="00F634F0">
        <w:t xml:space="preserve"> to:</w:t>
      </w:r>
    </w:p>
    <w:p w14:paraId="69E7C37B" w14:textId="1B76EFDD" w:rsidR="00F634F0" w:rsidRDefault="00F634F0" w:rsidP="00BE0982">
      <w:pPr>
        <w:pStyle w:val="Bulletlist2"/>
      </w:pPr>
      <w:r w:rsidRPr="00BE0982">
        <w:rPr>
          <w:b/>
          <w:bCs/>
        </w:rPr>
        <w:t>Assessors:</w:t>
      </w:r>
      <w:r>
        <w:t xml:space="preserve"> Finalise your notes in the ‘Assessor Questions and Evaluation’ document and email it to the trainer (who will email it </w:t>
      </w:r>
      <w:r w:rsidR="00BE0982">
        <w:t>back to you</w:t>
      </w:r>
      <w:r>
        <w:t>).</w:t>
      </w:r>
    </w:p>
    <w:p w14:paraId="7B432E5B" w14:textId="6F73CECC" w:rsidR="00F634F0" w:rsidRDefault="00F634F0" w:rsidP="00BE0982">
      <w:pPr>
        <w:pStyle w:val="Bulletlist2"/>
      </w:pPr>
      <w:r w:rsidRPr="00BE0982">
        <w:rPr>
          <w:b/>
          <w:bCs/>
        </w:rPr>
        <w:t>Learners:</w:t>
      </w:r>
      <w:r>
        <w:t xml:space="preserve"> Reflect and write down your own areas of weakness based on your experience of completing the SDP.</w:t>
      </w:r>
    </w:p>
    <w:p w14:paraId="7F95915D" w14:textId="4CC57BB2" w:rsidR="00F634F0" w:rsidRDefault="00BE0982" w:rsidP="00F634F0">
      <w:pPr>
        <w:pStyle w:val="Numberlist"/>
      </w:pPr>
      <w:r>
        <w:t>J</w:t>
      </w:r>
      <w:r w:rsidR="00F634F0">
        <w:t xml:space="preserve">oin a </w:t>
      </w:r>
      <w:r w:rsidR="00F634F0" w:rsidRPr="00BE0982">
        <w:rPr>
          <w:b/>
          <w:bCs/>
        </w:rPr>
        <w:t xml:space="preserve">whole-class discussion </w:t>
      </w:r>
      <w:r>
        <w:t xml:space="preserve">for 15-20 minutes </w:t>
      </w:r>
      <w:r w:rsidR="00F634F0">
        <w:t>to:</w:t>
      </w:r>
    </w:p>
    <w:p w14:paraId="27F68829" w14:textId="603177C1" w:rsidR="00F634F0" w:rsidRDefault="00F634F0" w:rsidP="00BE0982">
      <w:pPr>
        <w:pStyle w:val="Bulletlist2"/>
      </w:pPr>
      <w:r>
        <w:t>Share feedback themes.</w:t>
      </w:r>
    </w:p>
    <w:p w14:paraId="37D24B9C" w14:textId="01A0BE91" w:rsidR="00F634F0" w:rsidRDefault="00F634F0" w:rsidP="00BE0982">
      <w:pPr>
        <w:pStyle w:val="Bulletlist2"/>
      </w:pPr>
      <w:r>
        <w:t>Highlight common strengths and areas for improvement.</w:t>
      </w:r>
    </w:p>
    <w:p w14:paraId="4E12D74B" w14:textId="77777777" w:rsidR="00BE0982" w:rsidRDefault="00BE0982" w:rsidP="00F634F0">
      <w:pPr>
        <w:rPr>
          <w:rFonts w:ascii="Segoe UI Emoji" w:hAnsi="Segoe UI Emoji" w:cs="Segoe UI Emoji"/>
        </w:rPr>
      </w:pPr>
    </w:p>
    <w:p w14:paraId="2096B3DF" w14:textId="25E9AC9D" w:rsidR="00F634F0" w:rsidRDefault="00BE0982" w:rsidP="00BE0982">
      <w:pPr>
        <w:pStyle w:val="Heading2"/>
        <w:numPr>
          <w:ilvl w:val="0"/>
          <w:numId w:val="0"/>
        </w:numPr>
        <w:ind w:left="1134" w:hanging="1134"/>
      </w:pPr>
      <w:r>
        <w:lastRenderedPageBreak/>
        <w:t>Afternoon session</w:t>
      </w:r>
    </w:p>
    <w:p w14:paraId="507F469B" w14:textId="7DC4E1EC" w:rsidR="00F634F0" w:rsidRDefault="00F634F0" w:rsidP="00BE0982">
      <w:pPr>
        <w:pStyle w:val="Numberlist"/>
        <w:numPr>
          <w:ilvl w:val="0"/>
          <w:numId w:val="22"/>
        </w:numPr>
      </w:pPr>
      <w:r>
        <w:t xml:space="preserve">Swap </w:t>
      </w:r>
      <w:r w:rsidR="00BE0982">
        <w:t>r</w:t>
      </w:r>
      <w:r>
        <w:t xml:space="preserve">oles </w:t>
      </w:r>
      <w:r w:rsidR="00BE0982">
        <w:t>and</w:t>
      </w:r>
      <w:r>
        <w:t xml:space="preserve"> </w:t>
      </w:r>
      <w:r w:rsidR="00BE0982">
        <w:t>c</w:t>
      </w:r>
      <w:r>
        <w:t xml:space="preserve">omplete the </w:t>
      </w:r>
      <w:r w:rsidR="00BE0982" w:rsidRPr="00BE0982">
        <w:rPr>
          <w:b/>
          <w:bCs/>
        </w:rPr>
        <w:t>m</w:t>
      </w:r>
      <w:r w:rsidRPr="00BE0982">
        <w:rPr>
          <w:b/>
          <w:bCs/>
        </w:rPr>
        <w:t>ock 2</w:t>
      </w:r>
      <w:r w:rsidR="00BE0982" w:rsidRPr="00BE0982">
        <w:rPr>
          <w:b/>
          <w:bCs/>
        </w:rPr>
        <w:t xml:space="preserve"> tasks</w:t>
      </w:r>
      <w:r w:rsidR="00BE0982">
        <w:t>.</w:t>
      </w:r>
    </w:p>
    <w:p w14:paraId="3DC484EC" w14:textId="6F167F88" w:rsidR="00F634F0" w:rsidRDefault="00F634F0" w:rsidP="00BE0982">
      <w:pPr>
        <w:pStyle w:val="Bulletlist2"/>
      </w:pPr>
      <w:r w:rsidRPr="00BE0982">
        <w:rPr>
          <w:b/>
          <w:bCs/>
        </w:rPr>
        <w:t>Swap roles:</w:t>
      </w:r>
      <w:r>
        <w:t xml:space="preserve"> </w:t>
      </w:r>
      <w:r w:rsidR="00BE0982">
        <w:t>T</w:t>
      </w:r>
      <w:r>
        <w:t xml:space="preserve">he morning </w:t>
      </w:r>
      <w:r w:rsidR="00BE0982">
        <w:t>l</w:t>
      </w:r>
      <w:r>
        <w:t xml:space="preserve">earner becomes </w:t>
      </w:r>
      <w:r w:rsidR="00BE0982">
        <w:t>the a</w:t>
      </w:r>
      <w:r>
        <w:t>ssessor, and vice versa.</w:t>
      </w:r>
    </w:p>
    <w:p w14:paraId="372C18B1" w14:textId="1E1EFF73" w:rsidR="00F634F0" w:rsidRDefault="00F634F0" w:rsidP="002F6EE4">
      <w:pPr>
        <w:pStyle w:val="Bulletlist2"/>
      </w:pPr>
      <w:r w:rsidRPr="00BE0982">
        <w:rPr>
          <w:b/>
          <w:bCs/>
        </w:rPr>
        <w:t xml:space="preserve">New </w:t>
      </w:r>
      <w:r w:rsidR="00BE0982">
        <w:rPr>
          <w:b/>
          <w:bCs/>
        </w:rPr>
        <w:t>l</w:t>
      </w:r>
      <w:r w:rsidRPr="00BE0982">
        <w:rPr>
          <w:b/>
          <w:bCs/>
        </w:rPr>
        <w:t>earner:</w:t>
      </w:r>
      <w:r>
        <w:t xml:space="preserve"> Share your screen and complete the ‘Mock 2 SDP Task’</w:t>
      </w:r>
      <w:r w:rsidR="002F6EE4">
        <w:t xml:space="preserve"> </w:t>
      </w:r>
      <w:r w:rsidR="002F6EE4" w:rsidRPr="002F6EE4">
        <w:t>from the ‘Mock 2’ folder</w:t>
      </w:r>
      <w:r>
        <w:t>.</w:t>
      </w:r>
    </w:p>
    <w:p w14:paraId="31BC18AA" w14:textId="17E0BB7A" w:rsidR="00F634F0" w:rsidRDefault="00F634F0" w:rsidP="00290012">
      <w:pPr>
        <w:pStyle w:val="Bulletlist2"/>
      </w:pPr>
      <w:r w:rsidRPr="00BE0982">
        <w:rPr>
          <w:b/>
          <w:bCs/>
        </w:rPr>
        <w:t>New Assessor:</w:t>
      </w:r>
      <w:r>
        <w:t xml:space="preserve"> As the </w:t>
      </w:r>
      <w:r w:rsidR="00BE0982">
        <w:t>l</w:t>
      </w:r>
      <w:r>
        <w:t>earner works</w:t>
      </w:r>
      <w:r w:rsidR="00290012">
        <w:t xml:space="preserve">, </w:t>
      </w:r>
      <w:r w:rsidR="00290012" w:rsidRPr="00290012">
        <w:t>using the documents from the ‘Assessor Files’ folder within the ‘Mock 2’ folder</w:t>
      </w:r>
      <w:r>
        <w:t>:</w:t>
      </w:r>
    </w:p>
    <w:p w14:paraId="7B1EFA5F" w14:textId="1E4538FD" w:rsidR="00F634F0" w:rsidRDefault="00F634F0" w:rsidP="00BE0982">
      <w:pPr>
        <w:pStyle w:val="Bulletlist2"/>
        <w:numPr>
          <w:ilvl w:val="2"/>
          <w:numId w:val="23"/>
        </w:numPr>
      </w:pPr>
      <w:r>
        <w:t>Ask questions using the ‘Assessor Questions and Evaluation’ document (from Mock 2 folder).</w:t>
      </w:r>
    </w:p>
    <w:p w14:paraId="6E7805B8" w14:textId="62EAFE1B" w:rsidR="00F634F0" w:rsidRDefault="00F634F0" w:rsidP="00BE0982">
      <w:pPr>
        <w:pStyle w:val="Bulletlist2"/>
        <w:numPr>
          <w:ilvl w:val="2"/>
          <w:numId w:val="23"/>
        </w:numPr>
      </w:pPr>
      <w:r>
        <w:t xml:space="preserve">Mark (fail/pass/distinction) off </w:t>
      </w:r>
      <w:r w:rsidR="00BE0982">
        <w:t xml:space="preserve">the </w:t>
      </w:r>
      <w:r>
        <w:t>KSBs demonstrated using the ‘KSB Rubric’.</w:t>
      </w:r>
    </w:p>
    <w:p w14:paraId="0D8063C0" w14:textId="01DB98F4" w:rsidR="00F634F0" w:rsidRDefault="00F634F0" w:rsidP="00BE0982">
      <w:pPr>
        <w:pStyle w:val="Numberlist"/>
        <w:numPr>
          <w:ilvl w:val="0"/>
          <w:numId w:val="0"/>
        </w:numPr>
        <w:ind w:left="851"/>
      </w:pPr>
      <w:r>
        <w:t>Again, you have 1.5 hours.</w:t>
      </w:r>
    </w:p>
    <w:p w14:paraId="117F72A0" w14:textId="0BA2557E" w:rsidR="00F634F0" w:rsidRDefault="00BE0982" w:rsidP="00BE0982">
      <w:pPr>
        <w:pStyle w:val="Numberlist"/>
      </w:pPr>
      <w:r>
        <w:t xml:space="preserve">Take a </w:t>
      </w:r>
      <w:r w:rsidRPr="00BE0982">
        <w:rPr>
          <w:b/>
          <w:bCs/>
        </w:rPr>
        <w:t>b</w:t>
      </w:r>
      <w:r w:rsidR="00F634F0" w:rsidRPr="00BE0982">
        <w:rPr>
          <w:b/>
          <w:bCs/>
        </w:rPr>
        <w:t>reak</w:t>
      </w:r>
      <w:r>
        <w:t xml:space="preserve"> </w:t>
      </w:r>
      <w:r w:rsidRPr="00BE0982">
        <w:t>(15–20 minutes each)</w:t>
      </w:r>
      <w:r>
        <w:t>.</w:t>
      </w:r>
    </w:p>
    <w:p w14:paraId="7FF55444" w14:textId="77777777" w:rsidR="00BE0982" w:rsidRDefault="00BE0982" w:rsidP="00F634F0">
      <w:pPr>
        <w:pStyle w:val="Numberlist"/>
      </w:pPr>
      <w:r>
        <w:t>Come back into the main session and:</w:t>
      </w:r>
    </w:p>
    <w:p w14:paraId="39884EBE" w14:textId="422DD591" w:rsidR="00BE0982" w:rsidRDefault="00F634F0" w:rsidP="00F634F0">
      <w:pPr>
        <w:pStyle w:val="Bulletlist2"/>
      </w:pPr>
      <w:r w:rsidRPr="00BE0982">
        <w:rPr>
          <w:b/>
          <w:bCs/>
        </w:rPr>
        <w:t>Assessors:</w:t>
      </w:r>
      <w:r>
        <w:t xml:space="preserve"> Finalise your notes and email them to the trainer (who will email it </w:t>
      </w:r>
      <w:r w:rsidR="00BE0982">
        <w:t>back to you</w:t>
      </w:r>
      <w:r>
        <w:t>).</w:t>
      </w:r>
    </w:p>
    <w:p w14:paraId="17E12FDC" w14:textId="0F7C95B7" w:rsidR="00F634F0" w:rsidRDefault="00F634F0" w:rsidP="00F634F0">
      <w:pPr>
        <w:pStyle w:val="Bulletlist2"/>
      </w:pPr>
      <w:r w:rsidRPr="00BE0982">
        <w:rPr>
          <w:b/>
          <w:bCs/>
        </w:rPr>
        <w:t>Learners:</w:t>
      </w:r>
      <w:r>
        <w:t xml:space="preserve"> Reflect and note your areas of weakness.</w:t>
      </w:r>
    </w:p>
    <w:p w14:paraId="552E22DA" w14:textId="66E06303" w:rsidR="00F634F0" w:rsidRDefault="00F634F0" w:rsidP="00F634F0">
      <w:pPr>
        <w:pStyle w:val="Numberlist"/>
      </w:pPr>
      <w:r>
        <w:t>Join the final group discussion to compare feedback and identify common development areas.</w:t>
      </w:r>
    </w:p>
    <w:p w14:paraId="36DCAC2A" w14:textId="0BA8026F" w:rsidR="005259E3" w:rsidRPr="003C0B64" w:rsidRDefault="005259E3" w:rsidP="00B0524C"/>
    <w:sectPr w:rsidR="005259E3" w:rsidRPr="003C0B64" w:rsidSect="002920C8">
      <w:headerReference w:type="default" r:id="rId11"/>
      <w:footerReference w:type="default" r:id="rId12"/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60C07" w14:textId="77777777" w:rsidR="0002634B" w:rsidRDefault="0002634B" w:rsidP="007F513E">
      <w:r>
        <w:separator/>
      </w:r>
    </w:p>
    <w:p w14:paraId="76482349" w14:textId="77777777" w:rsidR="0002634B" w:rsidRDefault="0002634B"/>
    <w:p w14:paraId="487E90F2" w14:textId="77777777" w:rsidR="0002634B" w:rsidRDefault="0002634B"/>
  </w:endnote>
  <w:endnote w:type="continuationSeparator" w:id="0">
    <w:p w14:paraId="0F85F33D" w14:textId="77777777" w:rsidR="0002634B" w:rsidRDefault="0002634B" w:rsidP="007F513E">
      <w:r>
        <w:continuationSeparator/>
      </w:r>
    </w:p>
    <w:p w14:paraId="20D13677" w14:textId="77777777" w:rsidR="0002634B" w:rsidRDefault="0002634B"/>
    <w:p w14:paraId="15233BC4" w14:textId="77777777" w:rsidR="0002634B" w:rsidRDefault="0002634B"/>
  </w:endnote>
  <w:endnote w:type="continuationNotice" w:id="1">
    <w:p w14:paraId="5756CD43" w14:textId="77777777" w:rsidR="0002634B" w:rsidRDefault="0002634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845441B2-869D-4ED9-8A4C-0FDEBDA1765A}"/>
    <w:embedBold r:id="rId2" w:fontKey="{CE8EC555-ECF8-4666-A3D3-EBC3D95330A3}"/>
    <w:embedItalic r:id="rId3" w:fontKey="{82B42197-B53A-425B-8399-7460816FC0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F9FA05FC-3979-4622-B5EC-6701F1A956E1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17694D82-CED4-41F7-A5C5-A68DD3162EC6}"/>
    <w:embedBold r:id="rId6" w:fontKey="{5A083F9E-B3EE-4D07-B377-8C22381F20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F8E26AA1-E835-4934-A85D-EAE83E757327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2B0C1B8B-91C1-4780-A508-401D15B847E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9" w:fontKey="{7C1BD758-987E-498A-AFA2-11DA921A7E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19949" w14:textId="77777777" w:rsidR="0002634B" w:rsidRDefault="0002634B" w:rsidP="007F513E">
      <w:r>
        <w:separator/>
      </w:r>
    </w:p>
    <w:p w14:paraId="30828858" w14:textId="77777777" w:rsidR="0002634B" w:rsidRDefault="0002634B"/>
    <w:p w14:paraId="1AB57781" w14:textId="77777777" w:rsidR="0002634B" w:rsidRDefault="0002634B"/>
  </w:footnote>
  <w:footnote w:type="continuationSeparator" w:id="0">
    <w:p w14:paraId="74A92B17" w14:textId="77777777" w:rsidR="0002634B" w:rsidRDefault="0002634B" w:rsidP="007F513E">
      <w:r>
        <w:continuationSeparator/>
      </w:r>
    </w:p>
    <w:p w14:paraId="18E6FC0E" w14:textId="77777777" w:rsidR="0002634B" w:rsidRDefault="0002634B"/>
    <w:p w14:paraId="706071BC" w14:textId="77777777" w:rsidR="0002634B" w:rsidRDefault="0002634B"/>
  </w:footnote>
  <w:footnote w:type="continuationNotice" w:id="1">
    <w:p w14:paraId="52B76159" w14:textId="77777777" w:rsidR="0002634B" w:rsidRDefault="0002634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41583264" w:rsidR="00D767F5" w:rsidRPr="00EC2133" w:rsidRDefault="0088393A" w:rsidP="00D767F5">
                          <w:pPr>
                            <w:pStyle w:val="Header"/>
                          </w:pPr>
                          <w:r w:rsidRPr="0088393A">
                            <w:t>Day 3 mock assessment instructions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41583264" w:rsidR="00D767F5" w:rsidRPr="00EC2133" w:rsidRDefault="0088393A" w:rsidP="00D767F5">
                    <w:pPr>
                      <w:pStyle w:val="Header"/>
                    </w:pPr>
                    <w:r w:rsidRPr="0088393A">
                      <w:t>Day 3 mock assessment instructions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0A8B7B54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957EF"/>
    <w:multiLevelType w:val="hybridMultilevel"/>
    <w:tmpl w:val="0B8A11FC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1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611A3E"/>
    <w:multiLevelType w:val="hybridMultilevel"/>
    <w:tmpl w:val="668C5E20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758DD"/>
    <w:multiLevelType w:val="hybridMultilevel"/>
    <w:tmpl w:val="2CF642C6"/>
    <w:lvl w:ilvl="0" w:tplc="FEEC4A5A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  <w:b w:val="0"/>
        <w:bCs w:val="0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1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0"/>
  </w:num>
  <w:num w:numId="2" w16cid:durableId="1710959336">
    <w:abstractNumId w:val="11"/>
  </w:num>
  <w:num w:numId="3" w16cid:durableId="37897106">
    <w:abstractNumId w:val="3"/>
  </w:num>
  <w:num w:numId="4" w16cid:durableId="1065445368">
    <w:abstractNumId w:val="19"/>
  </w:num>
  <w:num w:numId="5" w16cid:durableId="1509756976">
    <w:abstractNumId w:val="16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2"/>
  </w:num>
  <w:num w:numId="10" w16cid:durableId="380635671">
    <w:abstractNumId w:val="14"/>
  </w:num>
  <w:num w:numId="11" w16cid:durableId="2075270541">
    <w:abstractNumId w:val="8"/>
  </w:num>
  <w:num w:numId="12" w16cid:durableId="658967853">
    <w:abstractNumId w:val="21"/>
  </w:num>
  <w:num w:numId="13" w16cid:durableId="1582442330">
    <w:abstractNumId w:val="4"/>
  </w:num>
  <w:num w:numId="14" w16cid:durableId="1693529811">
    <w:abstractNumId w:val="20"/>
  </w:num>
  <w:num w:numId="15" w16cid:durableId="1663772690">
    <w:abstractNumId w:val="9"/>
  </w:num>
  <w:num w:numId="16" w16cid:durableId="112597264">
    <w:abstractNumId w:val="7"/>
  </w:num>
  <w:num w:numId="17" w16cid:durableId="714547675">
    <w:abstractNumId w:val="5"/>
  </w:num>
  <w:num w:numId="18" w16cid:durableId="1528326635">
    <w:abstractNumId w:val="13"/>
  </w:num>
  <w:num w:numId="19" w16cid:durableId="996686339">
    <w:abstractNumId w:val="18"/>
  </w:num>
  <w:num w:numId="20" w16cid:durableId="1987591806">
    <w:abstractNumId w:val="17"/>
  </w:num>
  <w:num w:numId="21" w16cid:durableId="717900998">
    <w:abstractNumId w:val="6"/>
  </w:num>
  <w:num w:numId="22" w16cid:durableId="18547904">
    <w:abstractNumId w:val="16"/>
    <w:lvlOverride w:ilvl="0">
      <w:startOverride w:val="1"/>
    </w:lvlOverride>
  </w:num>
  <w:num w:numId="23" w16cid:durableId="18454331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2634B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1F6F98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0012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2F6EE4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59E3"/>
    <w:rsid w:val="00527370"/>
    <w:rsid w:val="0053225A"/>
    <w:rsid w:val="005324A5"/>
    <w:rsid w:val="00534E82"/>
    <w:rsid w:val="00536EFE"/>
    <w:rsid w:val="00554D8A"/>
    <w:rsid w:val="00555765"/>
    <w:rsid w:val="005563F4"/>
    <w:rsid w:val="00574380"/>
    <w:rsid w:val="00574932"/>
    <w:rsid w:val="00574D3D"/>
    <w:rsid w:val="00576122"/>
    <w:rsid w:val="00581435"/>
    <w:rsid w:val="00586AAF"/>
    <w:rsid w:val="00586BCC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13651"/>
    <w:rsid w:val="00717707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1DEF"/>
    <w:rsid w:val="008538D4"/>
    <w:rsid w:val="00853DE6"/>
    <w:rsid w:val="00855A26"/>
    <w:rsid w:val="008648DD"/>
    <w:rsid w:val="00866B4E"/>
    <w:rsid w:val="00870762"/>
    <w:rsid w:val="008723D2"/>
    <w:rsid w:val="00877F5A"/>
    <w:rsid w:val="0088393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B5C"/>
    <w:rsid w:val="00922C9A"/>
    <w:rsid w:val="0092574D"/>
    <w:rsid w:val="009268C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5B35"/>
    <w:rsid w:val="00A21B45"/>
    <w:rsid w:val="00A21BA0"/>
    <w:rsid w:val="00A31043"/>
    <w:rsid w:val="00A433B2"/>
    <w:rsid w:val="00A45AFE"/>
    <w:rsid w:val="00A51AA2"/>
    <w:rsid w:val="00A602CA"/>
    <w:rsid w:val="00A63F6A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0524C"/>
    <w:rsid w:val="00B14693"/>
    <w:rsid w:val="00B169B8"/>
    <w:rsid w:val="00B20A72"/>
    <w:rsid w:val="00B409DE"/>
    <w:rsid w:val="00B41DD1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0982"/>
    <w:rsid w:val="00BE5D1E"/>
    <w:rsid w:val="00BE6F66"/>
    <w:rsid w:val="00BF6681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6B02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51E9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634F0"/>
    <w:rsid w:val="00F71083"/>
    <w:rsid w:val="00F80443"/>
    <w:rsid w:val="00F81233"/>
    <w:rsid w:val="00F83970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28</TotalTime>
  <Pages>2</Pages>
  <Words>374</Words>
  <Characters>1885</Characters>
  <Application>Microsoft Office Word</Application>
  <DocSecurity>0</DocSecurity>
  <Lines>50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2216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28</cp:revision>
  <cp:lastPrinted>2024-06-05T09:35:00Z</cp:lastPrinted>
  <dcterms:created xsi:type="dcterms:W3CDTF">2024-11-04T18:08:00Z</dcterms:created>
  <dcterms:modified xsi:type="dcterms:W3CDTF">2025-11-17T09:49:00Z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