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5ACE" w14:textId="1CE7E9A0" w:rsidR="00F33E5A" w:rsidRDefault="00F33E5A" w:rsidP="0045350B">
      <w:pPr>
        <w:pStyle w:val="Heading1"/>
        <w:numPr>
          <w:ilvl w:val="0"/>
          <w:numId w:val="0"/>
        </w:numPr>
        <w:ind w:left="1134" w:hanging="1134"/>
      </w:pPr>
      <w:r>
        <w:t xml:space="preserve">Mock 2 </w:t>
      </w:r>
      <w:r w:rsidR="0045350B">
        <w:t>assessor questions</w:t>
      </w:r>
    </w:p>
    <w:p w14:paraId="2AB76F2C" w14:textId="6B2303DE" w:rsidR="00F33E5A" w:rsidRDefault="00F33E5A" w:rsidP="00F33E5A">
      <w:r>
        <w:t xml:space="preserve">(Written </w:t>
      </w:r>
      <w:r w:rsidR="0045350B">
        <w:t>r</w:t>
      </w:r>
      <w:r>
        <w:t xml:space="preserve">esponses </w:t>
      </w:r>
      <w:r w:rsidR="0045350B">
        <w:t>are r</w:t>
      </w:r>
      <w:r>
        <w:t>equired</w:t>
      </w:r>
      <w:r w:rsidR="0045350B">
        <w:t>.</w:t>
      </w:r>
      <w:r>
        <w:t>)</w:t>
      </w:r>
    </w:p>
    <w:p w14:paraId="1A2FB905" w14:textId="39583BB5" w:rsidR="00F33E5A" w:rsidRDefault="00F33E5A" w:rsidP="0045350B">
      <w:pPr>
        <w:pStyle w:val="Numberlist"/>
      </w:pPr>
      <w:r>
        <w:t>What steps did you take to clean and validate your data in Power Query?</w:t>
      </w:r>
    </w:p>
    <w:p w14:paraId="411CCB47" w14:textId="2B089E97" w:rsidR="00F33E5A" w:rsidRDefault="00F33E5A" w:rsidP="0045350B">
      <w:pPr>
        <w:pStyle w:val="Numberlist"/>
      </w:pPr>
      <w:r>
        <w:t>How did you handle null or inconsistent values?</w:t>
      </w:r>
    </w:p>
    <w:p w14:paraId="13289824" w14:textId="7124F2D8" w:rsidR="00F33E5A" w:rsidRDefault="00F33E5A" w:rsidP="0045350B">
      <w:pPr>
        <w:pStyle w:val="Numberlist"/>
      </w:pPr>
      <w:r>
        <w:t>What were your join conditions and why did you choose them?</w:t>
      </w:r>
    </w:p>
    <w:p w14:paraId="0D13F579" w14:textId="61B53395" w:rsidR="00F33E5A" w:rsidRDefault="00F33E5A" w:rsidP="0045350B">
      <w:pPr>
        <w:pStyle w:val="Numberlist"/>
      </w:pPr>
      <w:r>
        <w:t>How did you decide on your calculated fields?</w:t>
      </w:r>
    </w:p>
    <w:p w14:paraId="7D10EC15" w14:textId="45C6E94A" w:rsidR="00F33E5A" w:rsidRDefault="00F33E5A" w:rsidP="0045350B">
      <w:pPr>
        <w:pStyle w:val="Numberlist"/>
      </w:pPr>
      <w:r>
        <w:t>What was your rationale for flagging certain transactions as late or high margin?</w:t>
      </w:r>
    </w:p>
    <w:p w14:paraId="16F41DD3" w14:textId="3F9D1C6F" w:rsidR="00F33E5A" w:rsidRDefault="00F33E5A" w:rsidP="0045350B">
      <w:pPr>
        <w:pStyle w:val="Numberlist"/>
      </w:pPr>
      <w:r>
        <w:t>How did you ensure the accuracy of your merged dataset?</w:t>
      </w:r>
    </w:p>
    <w:p w14:paraId="50BA7EF4" w14:textId="6B9641B3" w:rsidR="00F33E5A" w:rsidRDefault="00F33E5A" w:rsidP="0045350B">
      <w:pPr>
        <w:pStyle w:val="Numberlist"/>
      </w:pPr>
      <w:r>
        <w:t>What Excel functions did you use and why?</w:t>
      </w:r>
    </w:p>
    <w:p w14:paraId="640B3E52" w14:textId="08CF9E2D" w:rsidR="00F33E5A" w:rsidRDefault="00F33E5A" w:rsidP="0045350B">
      <w:pPr>
        <w:pStyle w:val="Numberlist"/>
      </w:pPr>
      <w:r>
        <w:t>What challenges did you face with the pivot tables or charts?</w:t>
      </w:r>
    </w:p>
    <w:p w14:paraId="4D76701A" w14:textId="626B9C4C" w:rsidR="00F33E5A" w:rsidRDefault="00F33E5A" w:rsidP="0045350B">
      <w:pPr>
        <w:pStyle w:val="Numberlist"/>
      </w:pPr>
      <w:r>
        <w:t>How did you identify outliers in your dataset?</w:t>
      </w:r>
    </w:p>
    <w:p w14:paraId="0F7EA394" w14:textId="16604FB9" w:rsidR="00F33E5A" w:rsidRDefault="00F33E5A" w:rsidP="0045350B">
      <w:pPr>
        <w:pStyle w:val="Numberlist"/>
      </w:pPr>
      <w:r>
        <w:t>What does the correlation result tell you?</w:t>
      </w:r>
    </w:p>
    <w:p w14:paraId="705EC563" w14:textId="717B9E49" w:rsidR="00F33E5A" w:rsidRDefault="00F33E5A" w:rsidP="0045350B">
      <w:pPr>
        <w:pStyle w:val="Numberlist"/>
      </w:pPr>
      <w:r>
        <w:t>How did you verify the integrity of your data model?</w:t>
      </w:r>
    </w:p>
    <w:p w14:paraId="63D96474" w14:textId="4197A131" w:rsidR="00F33E5A" w:rsidRDefault="00F33E5A" w:rsidP="0045350B">
      <w:pPr>
        <w:pStyle w:val="Numberlist"/>
      </w:pPr>
      <w:r>
        <w:t>What would you recommend to the business based on your findings?</w:t>
      </w:r>
    </w:p>
    <w:p w14:paraId="631E621F" w14:textId="5ED1DE53" w:rsidR="00F33E5A" w:rsidRDefault="00F33E5A" w:rsidP="0045350B">
      <w:pPr>
        <w:pStyle w:val="Numberlist"/>
      </w:pPr>
      <w:r>
        <w:t>Describe the relationship between delivery performance and profit margin.</w:t>
      </w:r>
    </w:p>
    <w:p w14:paraId="6775BA19" w14:textId="7479B0DC" w:rsidR="00F33E5A" w:rsidRDefault="00F33E5A" w:rsidP="0045350B">
      <w:pPr>
        <w:pStyle w:val="Numberlist"/>
      </w:pPr>
      <w:r>
        <w:t>What tools would help automate some of this data work in future?</w:t>
      </w:r>
    </w:p>
    <w:p w14:paraId="33268434" w14:textId="264261B3" w:rsidR="00F33E5A" w:rsidRDefault="00F33E5A" w:rsidP="0045350B">
      <w:pPr>
        <w:pStyle w:val="Numberlist"/>
      </w:pPr>
      <w:r>
        <w:t>What are the risks of using unclean data in decision</w:t>
      </w:r>
      <w:r w:rsidR="0045350B">
        <w:t>-</w:t>
      </w:r>
      <w:r>
        <w:t>making?</w:t>
      </w:r>
    </w:p>
    <w:p w14:paraId="4D1AE6AB" w14:textId="645C41D3" w:rsidR="00175BFD" w:rsidRPr="003C0B64" w:rsidRDefault="00175BFD" w:rsidP="003C0B64"/>
    <w:sectPr w:rsidR="00175BFD" w:rsidRPr="003C0B64" w:rsidSect="002920C8">
      <w:headerReference w:type="default" r:id="rId11"/>
      <w:footerReference w:type="default" r:id="rId12"/>
      <w:footerReference w:type="first" r:id="rId13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43244" w14:textId="77777777" w:rsidR="000B1C9B" w:rsidRDefault="000B1C9B" w:rsidP="007F513E">
      <w:r>
        <w:separator/>
      </w:r>
    </w:p>
    <w:p w14:paraId="515960AD" w14:textId="77777777" w:rsidR="000B1C9B" w:rsidRDefault="000B1C9B"/>
    <w:p w14:paraId="6CDE9DFE" w14:textId="77777777" w:rsidR="000B1C9B" w:rsidRDefault="000B1C9B"/>
  </w:endnote>
  <w:endnote w:type="continuationSeparator" w:id="0">
    <w:p w14:paraId="071D61E6" w14:textId="77777777" w:rsidR="000B1C9B" w:rsidRDefault="000B1C9B" w:rsidP="007F513E">
      <w:r>
        <w:continuationSeparator/>
      </w:r>
    </w:p>
    <w:p w14:paraId="0D416543" w14:textId="77777777" w:rsidR="000B1C9B" w:rsidRDefault="000B1C9B"/>
    <w:p w14:paraId="20D6715E" w14:textId="77777777" w:rsidR="000B1C9B" w:rsidRDefault="000B1C9B"/>
  </w:endnote>
  <w:endnote w:type="continuationNotice" w:id="1">
    <w:p w14:paraId="564AEC41" w14:textId="77777777" w:rsidR="000B1C9B" w:rsidRDefault="000B1C9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28A61C5F-7974-4A1B-A6C7-677C30C93F4E}"/>
    <w:embedBold r:id="rId2" w:fontKey="{99074BDA-CE8D-41D9-AD50-44ED0CA21214}"/>
    <w:embedItalic r:id="rId3" w:fontKey="{CBC93DBE-8218-4C9C-ACD2-BAC8B2F3DC6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4" w:fontKey="{FD352FFB-03B0-43CC-9E50-6E5C038846EE}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255A032D-9E7E-4DFB-A9C5-59A3EC4902A3}"/>
    <w:embedBold r:id="rId6" w:fontKey="{7E80A1CE-2A83-44B1-B15E-2FF672305D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7" w:fontKey="{9764A1B5-2B0B-401B-84E4-F987E6F0C114}"/>
  </w:font>
  <w:font w:name="Figtree Light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2B4A625B-A546-48A9-8123-135C18E16B0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723400182"/>
      <w:docPartObj>
        <w:docPartGallery w:val="Page Numbers (Bottom of Page)"/>
        <w:docPartUnique/>
      </w:docPartObj>
    </w:sdtPr>
    <w:sdtEndPr/>
    <w:sdtContent>
      <w:p w14:paraId="753D7021" w14:textId="77777777" w:rsidR="003C0B64" w:rsidRPr="003C0B64" w:rsidRDefault="003C0B64" w:rsidP="003C0B64">
        <w:pPr>
          <w:framePr w:wrap="none" w:vAnchor="text" w:hAnchor="margin" w:xAlign="right" w:y="1"/>
          <w:tabs>
            <w:tab w:val="center" w:pos="4513"/>
            <w:tab w:val="right" w:pos="9026"/>
          </w:tabs>
          <w:rPr>
            <w:sz w:val="20"/>
          </w:rPr>
        </w:pPr>
        <w:r w:rsidRPr="003C0B64">
          <w:rPr>
            <w:sz w:val="20"/>
          </w:rPr>
          <w:fldChar w:fldCharType="begin"/>
        </w:r>
        <w:r w:rsidRPr="003C0B64">
          <w:rPr>
            <w:sz w:val="20"/>
          </w:rPr>
          <w:instrText xml:space="preserve"> PAGE </w:instrText>
        </w:r>
        <w:r w:rsidRPr="003C0B64">
          <w:rPr>
            <w:sz w:val="20"/>
          </w:rPr>
          <w:fldChar w:fldCharType="separate"/>
        </w:r>
        <w:r w:rsidRPr="003C0B64">
          <w:rPr>
            <w:sz w:val="20"/>
          </w:rPr>
          <w:t>1</w:t>
        </w:r>
        <w:r w:rsidRPr="003C0B64">
          <w:rPr>
            <w:sz w:val="20"/>
          </w:rPr>
          <w:fldChar w:fldCharType="end"/>
        </w:r>
      </w:p>
    </w:sdtContent>
  </w:sdt>
  <w:p w14:paraId="11741FF5" w14:textId="2705A94C" w:rsidR="000F6B68" w:rsidRDefault="000F6B68" w:rsidP="003C0B64">
    <w:pPr>
      <w:pStyle w:val="Footer"/>
      <w:tabs>
        <w:tab w:val="clear" w:pos="9026"/>
        <w:tab w:val="right" w:pos="10204"/>
      </w:tabs>
    </w:pPr>
    <w:r w:rsidRPr="000F6B68">
      <w:t>© 202</w:t>
    </w:r>
    <w:r w:rsidR="00121E72">
      <w:t>5</w:t>
    </w:r>
    <w:r w:rsidRPr="000F6B68">
      <w:t xml:space="preserve"> QA Limited or its affiliates. All rights reserved.</w:t>
    </w:r>
    <w:r w:rsidR="003C0B64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5811E" w14:textId="77777777" w:rsidR="000B1C9B" w:rsidRDefault="000B1C9B" w:rsidP="007F513E">
      <w:r>
        <w:separator/>
      </w:r>
    </w:p>
    <w:p w14:paraId="0B872D20" w14:textId="77777777" w:rsidR="000B1C9B" w:rsidRDefault="000B1C9B"/>
    <w:p w14:paraId="5BDAD434" w14:textId="77777777" w:rsidR="000B1C9B" w:rsidRDefault="000B1C9B"/>
  </w:footnote>
  <w:footnote w:type="continuationSeparator" w:id="0">
    <w:p w14:paraId="5D4BE8F9" w14:textId="77777777" w:rsidR="000B1C9B" w:rsidRDefault="000B1C9B" w:rsidP="007F513E">
      <w:r>
        <w:continuationSeparator/>
      </w:r>
    </w:p>
    <w:p w14:paraId="443579A4" w14:textId="77777777" w:rsidR="000B1C9B" w:rsidRDefault="000B1C9B"/>
    <w:p w14:paraId="5288529B" w14:textId="77777777" w:rsidR="000B1C9B" w:rsidRDefault="000B1C9B"/>
  </w:footnote>
  <w:footnote w:type="continuationNotice" w:id="1">
    <w:p w14:paraId="745E8AF4" w14:textId="77777777" w:rsidR="000B1C9B" w:rsidRDefault="000B1C9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09D" w14:textId="5978EE56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9E1200" wp14:editId="25FEF1D3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16A12" w14:textId="70C863BF" w:rsidR="00D767F5" w:rsidRPr="00EC2133" w:rsidRDefault="0045350B" w:rsidP="00D767F5">
                          <w:pPr>
                            <w:pStyle w:val="Header"/>
                          </w:pPr>
                          <w:r w:rsidRPr="0045350B">
                            <w:t>Mock 2 assessor questions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E1200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72A16A12" w14:textId="70C863BF" w:rsidR="00D767F5" w:rsidRPr="00EC2133" w:rsidRDefault="0045350B" w:rsidP="00D767F5">
                    <w:pPr>
                      <w:pStyle w:val="Header"/>
                    </w:pPr>
                    <w:r w:rsidRPr="0045350B">
                      <w:t>Mock 2 assessor questions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01C6828F" wp14:editId="2BFC2779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000259561" name="Picture 11" descr="Decorative image: The Q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259561" name="Picture 11" descr="Decorative image: The QA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758DD"/>
    <w:multiLevelType w:val="hybridMultilevel"/>
    <w:tmpl w:val="6B90E5E0"/>
    <w:lvl w:ilvl="0" w:tplc="2C424998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19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9"/>
  </w:num>
  <w:num w:numId="2" w16cid:durableId="1710959336">
    <w:abstractNumId w:val="10"/>
  </w:num>
  <w:num w:numId="3" w16cid:durableId="37897106">
    <w:abstractNumId w:val="3"/>
  </w:num>
  <w:num w:numId="4" w16cid:durableId="1065445368">
    <w:abstractNumId w:val="17"/>
  </w:num>
  <w:num w:numId="5" w16cid:durableId="1509756976">
    <w:abstractNumId w:val="14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1"/>
  </w:num>
  <w:num w:numId="10" w16cid:durableId="380635671">
    <w:abstractNumId w:val="13"/>
  </w:num>
  <w:num w:numId="11" w16cid:durableId="2075270541">
    <w:abstractNumId w:val="7"/>
  </w:num>
  <w:num w:numId="12" w16cid:durableId="658967853">
    <w:abstractNumId w:val="19"/>
  </w:num>
  <w:num w:numId="13" w16cid:durableId="1582442330">
    <w:abstractNumId w:val="4"/>
  </w:num>
  <w:num w:numId="14" w16cid:durableId="1693529811">
    <w:abstractNumId w:val="18"/>
  </w:num>
  <w:num w:numId="15" w16cid:durableId="1663772690">
    <w:abstractNumId w:val="8"/>
  </w:num>
  <w:num w:numId="16" w16cid:durableId="112597264">
    <w:abstractNumId w:val="6"/>
  </w:num>
  <w:num w:numId="17" w16cid:durableId="714547675">
    <w:abstractNumId w:val="5"/>
  </w:num>
  <w:num w:numId="18" w16cid:durableId="1528326635">
    <w:abstractNumId w:val="12"/>
  </w:num>
  <w:num w:numId="19" w16cid:durableId="996686339">
    <w:abstractNumId w:val="16"/>
  </w:num>
  <w:num w:numId="20" w16cid:durableId="198759180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B1C9B"/>
    <w:rsid w:val="000C11D1"/>
    <w:rsid w:val="000C6C71"/>
    <w:rsid w:val="000D691F"/>
    <w:rsid w:val="000E15E1"/>
    <w:rsid w:val="000E2091"/>
    <w:rsid w:val="000E2F26"/>
    <w:rsid w:val="000E5B0B"/>
    <w:rsid w:val="000F1EDD"/>
    <w:rsid w:val="000F640B"/>
    <w:rsid w:val="000F6B68"/>
    <w:rsid w:val="0011477C"/>
    <w:rsid w:val="00121E72"/>
    <w:rsid w:val="001238C6"/>
    <w:rsid w:val="00132A36"/>
    <w:rsid w:val="00134C15"/>
    <w:rsid w:val="00135BE0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97A6E"/>
    <w:rsid w:val="001B6FB5"/>
    <w:rsid w:val="001D77DA"/>
    <w:rsid w:val="001E2910"/>
    <w:rsid w:val="001E3BCE"/>
    <w:rsid w:val="001E44F2"/>
    <w:rsid w:val="001E5525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906C2"/>
    <w:rsid w:val="00391057"/>
    <w:rsid w:val="003A7644"/>
    <w:rsid w:val="003B008A"/>
    <w:rsid w:val="003B1B6E"/>
    <w:rsid w:val="003B54B5"/>
    <w:rsid w:val="003B60EF"/>
    <w:rsid w:val="003C0B64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281D"/>
    <w:rsid w:val="00426576"/>
    <w:rsid w:val="00430896"/>
    <w:rsid w:val="00441EB6"/>
    <w:rsid w:val="004429D9"/>
    <w:rsid w:val="0045350B"/>
    <w:rsid w:val="0046212B"/>
    <w:rsid w:val="00465FFB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74380"/>
    <w:rsid w:val="00574932"/>
    <w:rsid w:val="00574D3D"/>
    <w:rsid w:val="00576122"/>
    <w:rsid w:val="00581435"/>
    <w:rsid w:val="00586AAF"/>
    <w:rsid w:val="00587965"/>
    <w:rsid w:val="00597E56"/>
    <w:rsid w:val="005A0A58"/>
    <w:rsid w:val="005A181D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1AAB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5C4C"/>
    <w:rsid w:val="00817DA1"/>
    <w:rsid w:val="00817E76"/>
    <w:rsid w:val="0082080E"/>
    <w:rsid w:val="00820B3A"/>
    <w:rsid w:val="00820D5C"/>
    <w:rsid w:val="0082549C"/>
    <w:rsid w:val="00833678"/>
    <w:rsid w:val="0084601C"/>
    <w:rsid w:val="00851DEF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10F3"/>
    <w:rsid w:val="008F5350"/>
    <w:rsid w:val="00901E6B"/>
    <w:rsid w:val="0090331D"/>
    <w:rsid w:val="00911ABF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21B45"/>
    <w:rsid w:val="00A21BA0"/>
    <w:rsid w:val="00A31043"/>
    <w:rsid w:val="00A433B2"/>
    <w:rsid w:val="00A45AFE"/>
    <w:rsid w:val="00A76D1A"/>
    <w:rsid w:val="00A85367"/>
    <w:rsid w:val="00A922CF"/>
    <w:rsid w:val="00A92980"/>
    <w:rsid w:val="00AA5160"/>
    <w:rsid w:val="00AB2FF3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76E08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CF69EE"/>
    <w:rsid w:val="00D01A91"/>
    <w:rsid w:val="00D04303"/>
    <w:rsid w:val="00D212FD"/>
    <w:rsid w:val="00D2240C"/>
    <w:rsid w:val="00D24437"/>
    <w:rsid w:val="00D24EA6"/>
    <w:rsid w:val="00D25DCB"/>
    <w:rsid w:val="00D310DD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B62"/>
    <w:rsid w:val="00D95E09"/>
    <w:rsid w:val="00D975A7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33E5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c74202-6262-43ee-80e5-eb97de261190">
      <Terms xmlns="http://schemas.microsoft.com/office/infopath/2007/PartnerControls"/>
    </lcf76f155ced4ddcb4097134ff3c332f>
    <TaxCatchAll xmlns="ae7a5ef5-f60e-4918-a47e-25aad02606c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2F3132CABD445856BE0F647982EB2" ma:contentTypeVersion="18" ma:contentTypeDescription="Create a new document." ma:contentTypeScope="" ma:versionID="758b67149e093cefa772ba6d6764bf3b">
  <xsd:schema xmlns:xsd="http://www.w3.org/2001/XMLSchema" xmlns:xs="http://www.w3.org/2001/XMLSchema" xmlns:p="http://schemas.microsoft.com/office/2006/metadata/properties" xmlns:ns2="35c74202-6262-43ee-80e5-eb97de261190" xmlns:ns3="ae7a5ef5-f60e-4918-a47e-25aad02606cf" targetNamespace="http://schemas.microsoft.com/office/2006/metadata/properties" ma:root="true" ma:fieldsID="643c63e2d433614102d520467f71bbd6" ns2:_="" ns3:_="">
    <xsd:import namespace="35c74202-6262-43ee-80e5-eb97de261190"/>
    <xsd:import namespace="ae7a5ef5-f60e-4918-a47e-25aad02606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74202-6262-43ee-80e5-eb97de261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a5ef5-f60e-4918-a47e-25aad0260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0f66dd-f8d3-45b8-b695-4c91ef7551e9}" ma:internalName="TaxCatchAll" ma:showField="CatchAllData" ma:web="ae7a5ef5-f60e-4918-a47e-25aad0260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35c74202-6262-43ee-80e5-eb97de261190"/>
    <ds:schemaRef ds:uri="ae7a5ef5-f60e-4918-a47e-25aad02606cf"/>
  </ds:schemaRefs>
</ds:datastoreItem>
</file>

<file path=customXml/itemProps3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7A7449-6CB9-4E0C-9DB7-8C42E3D44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74202-6262-43ee-80e5-eb97de261190"/>
    <ds:schemaRef ds:uri="ae7a5ef5-f60e-4918-a47e-25aad026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</Template>
  <TotalTime>0</TotalTime>
  <Pages>1</Pages>
  <Words>164</Words>
  <Characters>773</Characters>
  <Application>Microsoft Office Word</Application>
  <DocSecurity>0</DocSecurity>
  <Lines>40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918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Feist, Ella</cp:lastModifiedBy>
  <cp:revision>2</cp:revision>
  <cp:lastPrinted>2024-06-05T09:35:00Z</cp:lastPrinted>
  <dcterms:created xsi:type="dcterms:W3CDTF">2025-11-11T17:01:00Z</dcterms:created>
  <dcterms:modified xsi:type="dcterms:W3CDTF">2025-11-11T17:01:00Z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0x010100A7F2F3132CABD445856BE0F647982EB2</vt:lpwstr>
  </property>
  <property fmtid="{D5CDD505-2E9C-101B-9397-08002B2CF9AE}" pid="3" name="MediaServiceImageTags">
    <vt:lpwstr/>
  </property>
</Properties>
</file>