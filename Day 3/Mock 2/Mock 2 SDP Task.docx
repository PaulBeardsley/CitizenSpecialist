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9B52" w14:textId="56B1BEE6" w:rsidR="00C1286D" w:rsidRDefault="00C1286D" w:rsidP="00D04DCF">
      <w:pPr>
        <w:pStyle w:val="Heading1"/>
        <w:numPr>
          <w:ilvl w:val="0"/>
          <w:numId w:val="0"/>
        </w:numPr>
        <w:ind w:left="1134" w:hanging="1134"/>
      </w:pPr>
      <w:r>
        <w:t>EPA AM1</w:t>
      </w:r>
      <w:r w:rsidR="00AA2545">
        <w:t xml:space="preserve">: </w:t>
      </w:r>
      <w:r>
        <w:t xml:space="preserve">Scenario </w:t>
      </w:r>
      <w:r w:rsidR="00D04DCF">
        <w:t xml:space="preserve">demonstration practice </w:t>
      </w:r>
      <w:r w:rsidR="00D04DCF" w:rsidRPr="00D04DCF">
        <w:t>—</w:t>
      </w:r>
      <w:r w:rsidR="00D04DCF">
        <w:t xml:space="preserve"> </w:t>
      </w:r>
      <w:r>
        <w:t>Mock 2</w:t>
      </w:r>
    </w:p>
    <w:p w14:paraId="2D01619F" w14:textId="414861FA" w:rsidR="00C1286D" w:rsidRDefault="00C1286D" w:rsidP="00D04DCF">
      <w:pPr>
        <w:pStyle w:val="Heading2"/>
        <w:numPr>
          <w:ilvl w:val="0"/>
          <w:numId w:val="0"/>
        </w:numPr>
        <w:ind w:left="1134" w:hanging="1134"/>
      </w:pPr>
      <w:r>
        <w:t>Component 1</w:t>
      </w:r>
      <w:r w:rsidR="00D04DCF">
        <w:t xml:space="preserve">: </w:t>
      </w:r>
      <w:r>
        <w:t xml:space="preserve">Data </w:t>
      </w:r>
      <w:r w:rsidR="00D05B81">
        <w:t>cleaning and transformation tasks</w:t>
      </w:r>
    </w:p>
    <w:p w14:paraId="4B359D5F" w14:textId="77777777" w:rsidR="00D05B81" w:rsidRDefault="00C1286D" w:rsidP="00C1286D">
      <w:r>
        <w:t>You are a junior data technician working at a retail chain. You've been provided with multiple datasets:</w:t>
      </w:r>
    </w:p>
    <w:p w14:paraId="52A3CB2B" w14:textId="26CE8FB8" w:rsidR="00D05B81" w:rsidRDefault="00C1286D" w:rsidP="00C1286D">
      <w:pPr>
        <w:pStyle w:val="Bulletlist1"/>
      </w:pPr>
      <w:r w:rsidRPr="00D05B81">
        <w:rPr>
          <w:b/>
          <w:bCs/>
        </w:rPr>
        <w:t>DeliveryData.xlsx:</w:t>
      </w:r>
      <w:r>
        <w:t xml:space="preserve"> Delivery records per region and month</w:t>
      </w:r>
      <w:r w:rsidR="00D05B81">
        <w:t>.</w:t>
      </w:r>
    </w:p>
    <w:p w14:paraId="5AAC2007" w14:textId="5D6C5724" w:rsidR="00D05B81" w:rsidRDefault="00C1286D" w:rsidP="00C1286D">
      <w:pPr>
        <w:pStyle w:val="Bulletlist1"/>
      </w:pPr>
      <w:r w:rsidRPr="00D05B81">
        <w:rPr>
          <w:b/>
          <w:bCs/>
        </w:rPr>
        <w:t>Transactions.csv:</w:t>
      </w:r>
      <w:r>
        <w:t xml:space="preserve"> Customer purchases</w:t>
      </w:r>
      <w:r w:rsidR="00D05B81">
        <w:t>.</w:t>
      </w:r>
    </w:p>
    <w:p w14:paraId="0807EE12" w14:textId="59D57DF8" w:rsidR="00C1286D" w:rsidRDefault="00C1286D" w:rsidP="00C1286D">
      <w:pPr>
        <w:pStyle w:val="Bulletlist1"/>
      </w:pPr>
      <w:r w:rsidRPr="00D05B81">
        <w:rPr>
          <w:b/>
          <w:bCs/>
        </w:rPr>
        <w:t>Products.txt:</w:t>
      </w:r>
      <w:r>
        <w:t xml:space="preserve"> Product inventory catalogue</w:t>
      </w:r>
      <w:r w:rsidR="00D05B81">
        <w:t>.</w:t>
      </w:r>
    </w:p>
    <w:p w14:paraId="3344EFA6" w14:textId="77777777" w:rsidR="00C1286D" w:rsidRDefault="00C1286D" w:rsidP="00C1286D">
      <w:r>
        <w:t xml:space="preserve">Your task is to </w:t>
      </w:r>
      <w:r w:rsidRPr="00D05B81">
        <w:t>clean, tra</w:t>
      </w:r>
      <w:r>
        <w:t>nsform, and integrate these datasets using Power Query in Excel or Power BI. As you do so, you will be asked a series of questions by the assessor.</w:t>
      </w:r>
    </w:p>
    <w:p w14:paraId="76AA753D" w14:textId="77777777" w:rsidR="00C1286D" w:rsidRDefault="00C1286D" w:rsidP="00C1286D"/>
    <w:p w14:paraId="09CEBCE2" w14:textId="7A56DADD" w:rsidR="00C1286D" w:rsidRPr="00D05B81" w:rsidRDefault="00C1286D" w:rsidP="00C1286D">
      <w:pPr>
        <w:rPr>
          <w:b/>
          <w:bCs/>
        </w:rPr>
      </w:pPr>
      <w:r w:rsidRPr="00D05B81">
        <w:rPr>
          <w:b/>
          <w:bCs/>
        </w:rPr>
        <w:t>Tasks:</w:t>
      </w:r>
    </w:p>
    <w:p w14:paraId="7B557815" w14:textId="3ECB41D4" w:rsidR="00C1286D" w:rsidRDefault="00C1286D" w:rsidP="00D05B81">
      <w:pPr>
        <w:pStyle w:val="Numberlist"/>
      </w:pPr>
      <w:r>
        <w:t>Familiarise yourself with all the datasets and what they contain. Have a think about how they might be linked/related.</w:t>
      </w:r>
    </w:p>
    <w:p w14:paraId="18ECBD4F" w14:textId="66D9EB84" w:rsidR="00C1286D" w:rsidRDefault="00C1286D" w:rsidP="00D05B81">
      <w:pPr>
        <w:pStyle w:val="Numberlist"/>
      </w:pPr>
      <w:r>
        <w:t xml:space="preserve">Open a new Excel file. Create a new worksheet in the Excel file and call it </w:t>
      </w:r>
      <w:r w:rsidR="00D05B81">
        <w:t>‘</w:t>
      </w:r>
      <w:r>
        <w:t>Notes</w:t>
      </w:r>
      <w:r w:rsidR="00D05B81">
        <w:t>’</w:t>
      </w:r>
      <w:r>
        <w:t>. This will be used to document errors that you cleaned within each dataset and for any other notes you will be required to make.</w:t>
      </w:r>
    </w:p>
    <w:p w14:paraId="76D9F4E0" w14:textId="2A4080B3" w:rsidR="00C1286D" w:rsidRDefault="00C1286D" w:rsidP="00D05B81">
      <w:pPr>
        <w:pStyle w:val="Numberlist"/>
      </w:pPr>
      <w:r>
        <w:t>Load all three datasets into Power Query.</w:t>
      </w:r>
    </w:p>
    <w:p w14:paraId="28B61916" w14:textId="2609A952" w:rsidR="00C1286D" w:rsidRDefault="00C1286D" w:rsidP="00D05B81">
      <w:pPr>
        <w:pStyle w:val="Numberlist"/>
      </w:pPr>
      <w:r>
        <w:t>Clean the data (recording all elements cleaned in the new worksheet)</w:t>
      </w:r>
      <w:r w:rsidR="00D05B81">
        <w:t>. For example:</w:t>
      </w:r>
    </w:p>
    <w:p w14:paraId="6CED2AB8" w14:textId="7DD70B93" w:rsidR="00C1286D" w:rsidRDefault="00C1286D" w:rsidP="00D05B81">
      <w:pPr>
        <w:pStyle w:val="Bulletlist2"/>
      </w:pPr>
      <w:r>
        <w:t>Promote headers if needed.</w:t>
      </w:r>
    </w:p>
    <w:p w14:paraId="618CCADB" w14:textId="3DE3F12D" w:rsidR="00C1286D" w:rsidRDefault="00C1286D" w:rsidP="00D05B81">
      <w:pPr>
        <w:pStyle w:val="Bulletlist2"/>
      </w:pPr>
      <w:r>
        <w:t>Remove blank rows and columns.</w:t>
      </w:r>
    </w:p>
    <w:p w14:paraId="714F10B1" w14:textId="6CA81F0A" w:rsidR="00C1286D" w:rsidRDefault="00C1286D" w:rsidP="00D05B81">
      <w:pPr>
        <w:pStyle w:val="Bulletlist2"/>
      </w:pPr>
      <w:r>
        <w:t>Remove duplicates</w:t>
      </w:r>
    </w:p>
    <w:p w14:paraId="01404E0A" w14:textId="08BBBEB8" w:rsidR="00C1286D" w:rsidRDefault="00C1286D" w:rsidP="00D05B81">
      <w:pPr>
        <w:pStyle w:val="Bulletlist2"/>
      </w:pPr>
      <w:r>
        <w:t>Change data types appropriately.</w:t>
      </w:r>
    </w:p>
    <w:p w14:paraId="1AFE934D" w14:textId="25904487" w:rsidR="00C1286D" w:rsidRDefault="00C1286D" w:rsidP="00D05B81">
      <w:pPr>
        <w:pStyle w:val="Bulletlist2"/>
      </w:pPr>
      <w:r>
        <w:t>Standardise date formats.</w:t>
      </w:r>
    </w:p>
    <w:p w14:paraId="3365B742" w14:textId="2AA1C4EA" w:rsidR="00C1286D" w:rsidRDefault="00C1286D" w:rsidP="00D05B81">
      <w:pPr>
        <w:pStyle w:val="Bulletlist2"/>
      </w:pPr>
      <w:r>
        <w:t>Split full names into FirstName and LastName.</w:t>
      </w:r>
    </w:p>
    <w:p w14:paraId="60342C7D" w14:textId="1B0BFEA1" w:rsidR="00C1286D" w:rsidRDefault="00C1286D" w:rsidP="00D05B81">
      <w:pPr>
        <w:pStyle w:val="Bulletlist2"/>
      </w:pPr>
      <w:r>
        <w:t>Trim and clean all string fields.</w:t>
      </w:r>
    </w:p>
    <w:p w14:paraId="09776AEC" w14:textId="642FA6A6" w:rsidR="00C1286D" w:rsidRDefault="00C1286D" w:rsidP="00D05B81">
      <w:pPr>
        <w:pStyle w:val="Numberlist"/>
      </w:pPr>
      <w:r>
        <w:t>Merge the datasets:</w:t>
      </w:r>
    </w:p>
    <w:p w14:paraId="454DA664" w14:textId="37C456FC" w:rsidR="00C1286D" w:rsidRDefault="00C1286D" w:rsidP="00D05B81">
      <w:pPr>
        <w:pStyle w:val="Bulletlist2"/>
      </w:pPr>
      <w:r>
        <w:t xml:space="preserve">Join Transactions with Products using </w:t>
      </w:r>
      <w:proofErr w:type="spellStart"/>
      <w:r>
        <w:t>ProductID</w:t>
      </w:r>
      <w:proofErr w:type="spellEnd"/>
      <w:r>
        <w:t>.</w:t>
      </w:r>
    </w:p>
    <w:p w14:paraId="4EF52F2E" w14:textId="0249E62E" w:rsidR="00C1286D" w:rsidRDefault="00C1286D" w:rsidP="00D05B81">
      <w:pPr>
        <w:pStyle w:val="Bulletlist2"/>
      </w:pPr>
      <w:r>
        <w:t xml:space="preserve">Then join with </w:t>
      </w:r>
      <w:proofErr w:type="spellStart"/>
      <w:r>
        <w:t>DeliveryData</w:t>
      </w:r>
      <w:proofErr w:type="spellEnd"/>
      <w:r>
        <w:t xml:space="preserve"> using </w:t>
      </w:r>
      <w:proofErr w:type="spellStart"/>
      <w:r>
        <w:t>RegionID</w:t>
      </w:r>
      <w:proofErr w:type="spellEnd"/>
      <w:r>
        <w:t xml:space="preserve"> and Date.</w:t>
      </w:r>
    </w:p>
    <w:p w14:paraId="75857F8F" w14:textId="06CAFAB4" w:rsidR="00C1286D" w:rsidRDefault="00C1286D" w:rsidP="00D05B81">
      <w:pPr>
        <w:pStyle w:val="Numberlist"/>
      </w:pPr>
      <w:r>
        <w:t>Add the following calculated fields:</w:t>
      </w:r>
    </w:p>
    <w:p w14:paraId="1D7B9640" w14:textId="2AA8C31D" w:rsidR="00C1286D" w:rsidRDefault="00D05B81" w:rsidP="00D05B81">
      <w:pPr>
        <w:pStyle w:val="Bulletlist2"/>
      </w:pPr>
      <w:r>
        <w:t>‘</w:t>
      </w:r>
      <w:proofErr w:type="spellStart"/>
      <w:r w:rsidR="00C1286D">
        <w:t>TotalCost</w:t>
      </w:r>
      <w:proofErr w:type="spellEnd"/>
      <w:r>
        <w:t>’</w:t>
      </w:r>
      <w:r w:rsidR="00C1286D">
        <w:t xml:space="preserve"> = </w:t>
      </w:r>
      <w:proofErr w:type="spellStart"/>
      <w:r w:rsidR="00C1286D">
        <w:t>UnitsPurchased</w:t>
      </w:r>
      <w:proofErr w:type="spellEnd"/>
      <w:r w:rsidR="00C1286D">
        <w:t xml:space="preserve"> * </w:t>
      </w:r>
      <w:proofErr w:type="spellStart"/>
      <w:r w:rsidR="00C1286D">
        <w:t>ProductCost</w:t>
      </w:r>
      <w:proofErr w:type="spellEnd"/>
    </w:p>
    <w:p w14:paraId="6FD5FB70" w14:textId="6C07F9EB" w:rsidR="00D05B81" w:rsidRDefault="00D05B81" w:rsidP="00C1286D">
      <w:pPr>
        <w:pStyle w:val="Bulletlist2"/>
      </w:pPr>
      <w:r>
        <w:t>‘</w:t>
      </w:r>
      <w:proofErr w:type="spellStart"/>
      <w:r w:rsidR="00C1286D">
        <w:t>DeliveryDelay</w:t>
      </w:r>
      <w:proofErr w:type="spellEnd"/>
      <w:r>
        <w:t>’</w:t>
      </w:r>
      <w:r w:rsidR="00C1286D">
        <w:t xml:space="preserve"> = </w:t>
      </w:r>
      <w:proofErr w:type="spellStart"/>
      <w:r w:rsidR="00C1286D">
        <w:t>ActualDeliveryDate</w:t>
      </w:r>
      <w:proofErr w:type="spellEnd"/>
      <w:r w:rsidR="00C1286D">
        <w:t xml:space="preserve"> </w:t>
      </w:r>
      <w:r>
        <w:t>–</w:t>
      </w:r>
      <w:r w:rsidR="00C1286D">
        <w:t xml:space="preserve"> </w:t>
      </w:r>
      <w:proofErr w:type="spellStart"/>
      <w:r w:rsidR="00C1286D">
        <w:t>ExpectedDeliveryDate</w:t>
      </w:r>
      <w:proofErr w:type="spellEnd"/>
    </w:p>
    <w:p w14:paraId="0FD34FEF" w14:textId="637E9E4C" w:rsidR="00C1286D" w:rsidRDefault="00D05B81" w:rsidP="00C1286D">
      <w:pPr>
        <w:pStyle w:val="Bulletlist2"/>
      </w:pPr>
      <w:r>
        <w:lastRenderedPageBreak/>
        <w:t>‘</w:t>
      </w:r>
      <w:proofErr w:type="spellStart"/>
      <w:r w:rsidR="00C1286D">
        <w:t>ProfitMargin</w:t>
      </w:r>
      <w:proofErr w:type="spellEnd"/>
      <w:r>
        <w:t>’</w:t>
      </w:r>
      <w:r w:rsidR="00C1286D">
        <w:t xml:space="preserve"> = (</w:t>
      </w:r>
      <w:proofErr w:type="spellStart"/>
      <w:r w:rsidR="00C1286D">
        <w:t>SalePrice</w:t>
      </w:r>
      <w:proofErr w:type="spellEnd"/>
      <w:r w:rsidR="00C1286D">
        <w:t xml:space="preserve"> - </w:t>
      </w:r>
      <w:proofErr w:type="spellStart"/>
      <w:r w:rsidR="00C1286D">
        <w:t>ProductCost</w:t>
      </w:r>
      <w:proofErr w:type="spellEnd"/>
      <w:r w:rsidR="00C1286D">
        <w:t xml:space="preserve">) / </w:t>
      </w:r>
      <w:proofErr w:type="spellStart"/>
      <w:r w:rsidR="00C1286D">
        <w:t>ProductCost</w:t>
      </w:r>
      <w:proofErr w:type="spellEnd"/>
    </w:p>
    <w:p w14:paraId="38A6971E" w14:textId="4A8D1097" w:rsidR="00C1286D" w:rsidRDefault="00C1286D" w:rsidP="00D05B81">
      <w:pPr>
        <w:pStyle w:val="Numberlist"/>
      </w:pPr>
      <w:r>
        <w:t>Create categories:</w:t>
      </w:r>
    </w:p>
    <w:p w14:paraId="6A003276" w14:textId="4C771ECE" w:rsidR="00C1286D" w:rsidRDefault="00C1286D" w:rsidP="00D05B81">
      <w:pPr>
        <w:pStyle w:val="Bulletlist2"/>
      </w:pPr>
      <w:r>
        <w:t xml:space="preserve">If </w:t>
      </w:r>
      <w:proofErr w:type="spellStart"/>
      <w:r>
        <w:t>ProfitMargin</w:t>
      </w:r>
      <w:proofErr w:type="spellEnd"/>
      <w:r>
        <w:t xml:space="preserve"> &gt; 0.4, label as </w:t>
      </w:r>
      <w:r w:rsidR="00D05B81">
        <w:t>‘</w:t>
      </w:r>
      <w:r>
        <w:t>High Margin</w:t>
      </w:r>
      <w:r w:rsidR="00D05B81">
        <w:t>’</w:t>
      </w:r>
      <w:r>
        <w:t xml:space="preserve">, else </w:t>
      </w:r>
      <w:r w:rsidR="00D05B81">
        <w:t>‘</w:t>
      </w:r>
      <w:r>
        <w:t>Low Margin</w:t>
      </w:r>
      <w:r w:rsidR="00D05B81">
        <w:t>’.</w:t>
      </w:r>
    </w:p>
    <w:p w14:paraId="249CCD88" w14:textId="07C05FAE" w:rsidR="00C1286D" w:rsidRDefault="00C1286D" w:rsidP="00D05B81">
      <w:pPr>
        <w:pStyle w:val="Bulletlist2"/>
      </w:pPr>
      <w:r>
        <w:t xml:space="preserve">If </w:t>
      </w:r>
      <w:proofErr w:type="spellStart"/>
      <w:r>
        <w:t>DeliveryDelay</w:t>
      </w:r>
      <w:proofErr w:type="spellEnd"/>
      <w:r>
        <w:t xml:space="preserve"> &gt; 3 days, flag as </w:t>
      </w:r>
      <w:r w:rsidR="00D05B81">
        <w:t>‘</w:t>
      </w:r>
      <w:r>
        <w:t>Late Delivery</w:t>
      </w:r>
      <w:r w:rsidR="00D05B81">
        <w:t>’</w:t>
      </w:r>
    </w:p>
    <w:p w14:paraId="594F92D8" w14:textId="070D4E51" w:rsidR="00C1286D" w:rsidRDefault="00C1286D" w:rsidP="00D05B81">
      <w:pPr>
        <w:pStyle w:val="Numberlist"/>
      </w:pPr>
      <w:r>
        <w:t>Create a pivot table to show:</w:t>
      </w:r>
    </w:p>
    <w:p w14:paraId="5CC149B9" w14:textId="6E0DEC19" w:rsidR="00C1286D" w:rsidRDefault="00C1286D" w:rsidP="00D05B81">
      <w:pPr>
        <w:pStyle w:val="Bulletlist2"/>
      </w:pPr>
      <w:r>
        <w:t>Total revenue and average margin by region and product category.</w:t>
      </w:r>
    </w:p>
    <w:p w14:paraId="7E363590" w14:textId="27276B67" w:rsidR="00C1286D" w:rsidRDefault="00C1286D" w:rsidP="00D05B81">
      <w:pPr>
        <w:pStyle w:val="Bulletlist2"/>
      </w:pPr>
      <w:r>
        <w:t>Number of late deliveries per region.</w:t>
      </w:r>
    </w:p>
    <w:p w14:paraId="43614338" w14:textId="2F675C1F" w:rsidR="00C1286D" w:rsidRDefault="00C1286D" w:rsidP="00D05B81">
      <w:pPr>
        <w:pStyle w:val="Numberlist"/>
      </w:pPr>
      <w:r>
        <w:t xml:space="preserve">Export the cleaned and merged dataset as a new sheet in Excel: </w:t>
      </w:r>
      <w:r w:rsidR="00D05B81">
        <w:t>‘</w:t>
      </w:r>
      <w:r>
        <w:t xml:space="preserve">Mock 2 </w:t>
      </w:r>
      <w:proofErr w:type="spellStart"/>
      <w:r>
        <w:t>FinalDataset</w:t>
      </w:r>
      <w:proofErr w:type="spellEnd"/>
      <w:r w:rsidR="00D05B81">
        <w:t>’</w:t>
      </w:r>
      <w:r>
        <w:t>.</w:t>
      </w:r>
    </w:p>
    <w:p w14:paraId="055C83BB" w14:textId="77777777" w:rsidR="00C1286D" w:rsidRDefault="00C1286D" w:rsidP="00C1286D"/>
    <w:p w14:paraId="49364758" w14:textId="1AB63867" w:rsidR="00C1286D" w:rsidRDefault="00C1286D" w:rsidP="00D05B81">
      <w:pPr>
        <w:pStyle w:val="Heading2"/>
        <w:numPr>
          <w:ilvl w:val="0"/>
          <w:numId w:val="0"/>
        </w:numPr>
        <w:ind w:left="1134" w:hanging="1134"/>
      </w:pPr>
      <w:r>
        <w:t>Component 2</w:t>
      </w:r>
      <w:r w:rsidR="00D05B81">
        <w:t>:</w:t>
      </w:r>
      <w:r>
        <w:t xml:space="preserve"> Analysis and </w:t>
      </w:r>
      <w:r w:rsidR="00D05B81">
        <w:t>reporting tasks</w:t>
      </w:r>
    </w:p>
    <w:p w14:paraId="56E6278B" w14:textId="77777777" w:rsidR="00C1286D" w:rsidRDefault="00C1286D" w:rsidP="00C1286D">
      <w:r>
        <w:t>You are now required to carry out analysis on the cleaned data to identify key business insights.</w:t>
      </w:r>
    </w:p>
    <w:p w14:paraId="5687ED1D" w14:textId="77777777" w:rsidR="00C1286D" w:rsidRDefault="00C1286D" w:rsidP="00C1286D"/>
    <w:p w14:paraId="37A067C6" w14:textId="77777777" w:rsidR="00C1286D" w:rsidRPr="00D05B81" w:rsidRDefault="00C1286D" w:rsidP="00C1286D">
      <w:pPr>
        <w:rPr>
          <w:b/>
          <w:bCs/>
        </w:rPr>
      </w:pPr>
      <w:r w:rsidRPr="00D05B81">
        <w:rPr>
          <w:b/>
          <w:bCs/>
        </w:rPr>
        <w:t>Tasks:</w:t>
      </w:r>
    </w:p>
    <w:p w14:paraId="1FB9E289" w14:textId="5B9E9258" w:rsidR="00C1286D" w:rsidRDefault="00C1286D" w:rsidP="00D05B81">
      <w:pPr>
        <w:pStyle w:val="Numberlist"/>
        <w:numPr>
          <w:ilvl w:val="0"/>
          <w:numId w:val="21"/>
        </w:numPr>
      </w:pPr>
      <w:r>
        <w:t>Using Excel, perform analysis using these functions:</w:t>
      </w:r>
    </w:p>
    <w:p w14:paraId="39345FD0" w14:textId="13084241" w:rsidR="00C1286D" w:rsidRDefault="00C1286D" w:rsidP="00D05B81">
      <w:pPr>
        <w:pStyle w:val="Bulletlist2"/>
      </w:pPr>
      <w:r w:rsidRPr="00D05B81">
        <w:rPr>
          <w:b/>
          <w:bCs/>
        </w:rPr>
        <w:t>AVERAGEIFS:</w:t>
      </w:r>
      <w:r>
        <w:t xml:space="preserve"> Average profit by product category and region.</w:t>
      </w:r>
    </w:p>
    <w:p w14:paraId="294C7153" w14:textId="14E65BD4" w:rsidR="00C1286D" w:rsidRDefault="00C1286D" w:rsidP="00D05B81">
      <w:pPr>
        <w:pStyle w:val="Bulletlist2"/>
      </w:pPr>
      <w:r w:rsidRPr="00D05B81">
        <w:rPr>
          <w:b/>
          <w:bCs/>
        </w:rPr>
        <w:t>SUMIF:</w:t>
      </w:r>
      <w:r>
        <w:t xml:space="preserve"> Total revenue for each sales representative.</w:t>
      </w:r>
    </w:p>
    <w:p w14:paraId="74A450EB" w14:textId="645DA2B0" w:rsidR="00C1286D" w:rsidRDefault="00C1286D" w:rsidP="00D05B81">
      <w:pPr>
        <w:pStyle w:val="Bulletlist2"/>
      </w:pPr>
      <w:r w:rsidRPr="00D05B81">
        <w:rPr>
          <w:b/>
          <w:bCs/>
        </w:rPr>
        <w:t>COUNTIFS:</w:t>
      </w:r>
      <w:r>
        <w:t xml:space="preserve"> Count of transactions that were late and high-margin.</w:t>
      </w:r>
    </w:p>
    <w:p w14:paraId="5EC14A6B" w14:textId="77372F7F" w:rsidR="00C1286D" w:rsidRDefault="00C1286D" w:rsidP="00D05B81">
      <w:pPr>
        <w:pStyle w:val="Bulletlist2"/>
      </w:pPr>
      <w:r w:rsidRPr="00D05B81">
        <w:rPr>
          <w:b/>
          <w:bCs/>
        </w:rPr>
        <w:t>XLOOKUP:</w:t>
      </w:r>
      <w:r>
        <w:t xml:space="preserve"> To enrich with customer names from an external list.</w:t>
      </w:r>
    </w:p>
    <w:p w14:paraId="1190DE03" w14:textId="2D635DCD" w:rsidR="00C1286D" w:rsidRDefault="00C1286D" w:rsidP="00D05B81">
      <w:pPr>
        <w:pStyle w:val="Numberlist"/>
      </w:pPr>
      <w:r>
        <w:t xml:space="preserve">Create PivotTables and </w:t>
      </w:r>
      <w:proofErr w:type="spellStart"/>
      <w:r>
        <w:t>PivotCharts</w:t>
      </w:r>
      <w:proofErr w:type="spellEnd"/>
      <w:r>
        <w:t>:</w:t>
      </w:r>
    </w:p>
    <w:p w14:paraId="7DA1CB10" w14:textId="0CA2951F" w:rsidR="00C1286D" w:rsidRDefault="00C1286D" w:rsidP="00D05B81">
      <w:pPr>
        <w:pStyle w:val="Bulletlist2"/>
      </w:pPr>
      <w:r>
        <w:t>Product vs Region: Average Delivery Delay</w:t>
      </w:r>
      <w:r w:rsidR="00D05B81">
        <w:t>.</w:t>
      </w:r>
    </w:p>
    <w:p w14:paraId="42F82AEF" w14:textId="543F6F79" w:rsidR="00C1286D" w:rsidRDefault="00C1286D" w:rsidP="00D05B81">
      <w:pPr>
        <w:pStyle w:val="Bulletlist2"/>
      </w:pPr>
      <w:r>
        <w:t>Region vs Month: Total Sales</w:t>
      </w:r>
      <w:r w:rsidR="00D05B81">
        <w:t>.</w:t>
      </w:r>
    </w:p>
    <w:p w14:paraId="4593F20F" w14:textId="20A44B0D" w:rsidR="00C1286D" w:rsidRDefault="00C1286D" w:rsidP="00D05B81">
      <w:pPr>
        <w:pStyle w:val="Bulletlist2"/>
      </w:pPr>
      <w:r>
        <w:t>Product Category: Number of transactions by margin type</w:t>
      </w:r>
      <w:r w:rsidR="00D05B81">
        <w:t>.</w:t>
      </w:r>
    </w:p>
    <w:p w14:paraId="1556A87B" w14:textId="7E44F4FB" w:rsidR="00C1286D" w:rsidRDefault="00C1286D" w:rsidP="00D05B81">
      <w:pPr>
        <w:pStyle w:val="Numberlist"/>
      </w:pPr>
      <w:r>
        <w:t>Use descriptive statistics:</w:t>
      </w:r>
    </w:p>
    <w:p w14:paraId="1390FE6C" w14:textId="77777777" w:rsidR="00D05B81" w:rsidRDefault="00C1286D" w:rsidP="00C1286D">
      <w:pPr>
        <w:pStyle w:val="Bulletlist2"/>
      </w:pPr>
      <w:r>
        <w:t>Mean, Median, Mode, Standard Deviation of delivery delays.</w:t>
      </w:r>
    </w:p>
    <w:p w14:paraId="29CD7E0E" w14:textId="304DA98A" w:rsidR="00C1286D" w:rsidRDefault="00C1286D" w:rsidP="00C1286D">
      <w:pPr>
        <w:pStyle w:val="Bulletlist2"/>
      </w:pPr>
      <w:r>
        <w:t>Identify outliers using conditional formatting (</w:t>
      </w:r>
      <w:r w:rsidR="00D05B81">
        <w:t>for example,</w:t>
      </w:r>
      <w:r>
        <w:t xml:space="preserve"> delays &gt; 7 days).</w:t>
      </w:r>
    </w:p>
    <w:p w14:paraId="31B74FF8" w14:textId="7D14ED9B" w:rsidR="00C1286D" w:rsidRDefault="00C1286D" w:rsidP="00D05B81">
      <w:pPr>
        <w:pStyle w:val="Numberlist"/>
      </w:pPr>
      <w:r>
        <w:t>Perform correlation analysis:</w:t>
      </w:r>
    </w:p>
    <w:p w14:paraId="6083AFD0" w14:textId="2E6DCF00" w:rsidR="00C1286D" w:rsidRDefault="00C1286D" w:rsidP="00D05B81">
      <w:pPr>
        <w:pStyle w:val="Bulletlist2"/>
      </w:pPr>
      <w:r>
        <w:t xml:space="preserve">Correlation between </w:t>
      </w:r>
      <w:proofErr w:type="spellStart"/>
      <w:r>
        <w:t>DeliveryDelay</w:t>
      </w:r>
      <w:proofErr w:type="spellEnd"/>
      <w:r>
        <w:t xml:space="preserve"> and </w:t>
      </w:r>
      <w:proofErr w:type="spellStart"/>
      <w:r>
        <w:t>ProfitMargin</w:t>
      </w:r>
      <w:proofErr w:type="spellEnd"/>
      <w:r>
        <w:t>.</w:t>
      </w:r>
    </w:p>
    <w:p w14:paraId="36FCACC8" w14:textId="3891BADB" w:rsidR="00C1286D" w:rsidRDefault="00C1286D" w:rsidP="00D05B81">
      <w:pPr>
        <w:pStyle w:val="Bulletlist2"/>
      </w:pPr>
      <w:r>
        <w:t>Interpretation: Is faster delivery linked with higher profits?</w:t>
      </w:r>
    </w:p>
    <w:p w14:paraId="6155C301" w14:textId="287C4D14" w:rsidR="00C1286D" w:rsidRDefault="00C1286D" w:rsidP="00D05B81">
      <w:pPr>
        <w:pStyle w:val="Numberlist"/>
      </w:pPr>
      <w:r>
        <w:t>Reporting:</w:t>
      </w:r>
    </w:p>
    <w:p w14:paraId="3226E4C4" w14:textId="49FB35C6" w:rsidR="00C1286D" w:rsidRDefault="00C1286D" w:rsidP="00D05B81">
      <w:pPr>
        <w:pStyle w:val="Numberlist"/>
        <w:numPr>
          <w:ilvl w:val="0"/>
          <w:numId w:val="0"/>
        </w:numPr>
        <w:ind w:left="851"/>
      </w:pPr>
      <w:r>
        <w:t>Write a 100-200 word summary in a separate worksheet or Word document explaining:</w:t>
      </w:r>
    </w:p>
    <w:p w14:paraId="10572AEB" w14:textId="77777777" w:rsidR="00D05B81" w:rsidRDefault="00C1286D" w:rsidP="00C1286D">
      <w:pPr>
        <w:pStyle w:val="Bulletlist2"/>
      </w:pPr>
      <w:r>
        <w:t>Key trends from your analysis.</w:t>
      </w:r>
    </w:p>
    <w:p w14:paraId="5EF82702" w14:textId="19265ED7" w:rsidR="00D05B81" w:rsidRDefault="00C1286D" w:rsidP="00C1286D">
      <w:pPr>
        <w:pStyle w:val="Bulletlist2"/>
      </w:pPr>
      <w:r>
        <w:t>Areas of concern (</w:t>
      </w:r>
      <w:r w:rsidR="00D05B81">
        <w:t>for example,</w:t>
      </w:r>
      <w:r>
        <w:t xml:space="preserve"> poor delivery regions, low margin products).</w:t>
      </w:r>
    </w:p>
    <w:p w14:paraId="4DE0C451" w14:textId="35D97EEC" w:rsidR="00C1286D" w:rsidRDefault="00C1286D" w:rsidP="00C1286D">
      <w:pPr>
        <w:pStyle w:val="Bulletlist2"/>
      </w:pPr>
      <w:r>
        <w:lastRenderedPageBreak/>
        <w:t>Business recommendations (</w:t>
      </w:r>
      <w:r w:rsidR="00D05B81">
        <w:t>for example,</w:t>
      </w:r>
      <w:r>
        <w:t xml:space="preserve"> focus on improving specific regions or stock more high-margin items).</w:t>
      </w:r>
    </w:p>
    <w:p w14:paraId="4D1AE6AB" w14:textId="645C41D3" w:rsidR="00175BFD" w:rsidRPr="003C0B64" w:rsidRDefault="00175BFD" w:rsidP="003C0B64"/>
    <w:sectPr w:rsidR="00175BFD" w:rsidRPr="003C0B64" w:rsidSect="002920C8">
      <w:headerReference w:type="default" r:id="rId11"/>
      <w:footerReference w:type="default" r:id="rId12"/>
      <w:footerReference w:type="first" r:id="rId13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43244" w14:textId="77777777" w:rsidR="000B1C9B" w:rsidRDefault="000B1C9B" w:rsidP="007F513E">
      <w:r>
        <w:separator/>
      </w:r>
    </w:p>
    <w:p w14:paraId="515960AD" w14:textId="77777777" w:rsidR="000B1C9B" w:rsidRDefault="000B1C9B"/>
    <w:p w14:paraId="6CDE9DFE" w14:textId="77777777" w:rsidR="000B1C9B" w:rsidRDefault="000B1C9B"/>
  </w:endnote>
  <w:endnote w:type="continuationSeparator" w:id="0">
    <w:p w14:paraId="071D61E6" w14:textId="77777777" w:rsidR="000B1C9B" w:rsidRDefault="000B1C9B" w:rsidP="007F513E">
      <w:r>
        <w:continuationSeparator/>
      </w:r>
    </w:p>
    <w:p w14:paraId="0D416543" w14:textId="77777777" w:rsidR="000B1C9B" w:rsidRDefault="000B1C9B"/>
    <w:p w14:paraId="20D6715E" w14:textId="77777777" w:rsidR="000B1C9B" w:rsidRDefault="000B1C9B"/>
  </w:endnote>
  <w:endnote w:type="continuationNotice" w:id="1">
    <w:p w14:paraId="564AEC41" w14:textId="77777777" w:rsidR="000B1C9B" w:rsidRDefault="000B1C9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A5263E5B-0980-4FE2-A834-A4062BD2D812}"/>
    <w:embedBold r:id="rId2" w:fontKey="{D59E3212-3BD3-4A24-A0FD-46604F9D92BD}"/>
    <w:embedItalic r:id="rId3" w:fontKey="{EF861611-ACC8-4DDE-AFFC-5ED48C02023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4" w:fontKey="{8E023BF6-5DD8-408B-91B3-84F24D7F627A}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5" w:fontKey="{1661A485-F332-4857-ABDE-911E9F716F2F}"/>
    <w:embedBold r:id="rId6" w:fontKey="{73928819-14BA-4B8E-822D-834BE40574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7" w:fontKey="{4DF0188D-8CBA-4953-8260-C506B9634AAB}"/>
  </w:font>
  <w:font w:name="Figtree Light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8" w:fontKey="{F331AEE4-2142-4D9C-A21A-DF9B3AF8A5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723400182"/>
      <w:docPartObj>
        <w:docPartGallery w:val="Page Numbers (Bottom of Page)"/>
        <w:docPartUnique/>
      </w:docPartObj>
    </w:sdtPr>
    <w:sdtEndPr/>
    <w:sdtContent>
      <w:p w14:paraId="753D7021" w14:textId="77777777" w:rsidR="003C0B64" w:rsidRPr="003C0B64" w:rsidRDefault="003C0B64" w:rsidP="003C0B64">
        <w:pPr>
          <w:framePr w:wrap="none" w:vAnchor="text" w:hAnchor="margin" w:xAlign="right" w:y="1"/>
          <w:tabs>
            <w:tab w:val="center" w:pos="4513"/>
            <w:tab w:val="right" w:pos="9026"/>
          </w:tabs>
          <w:rPr>
            <w:sz w:val="20"/>
          </w:rPr>
        </w:pPr>
        <w:r w:rsidRPr="003C0B64">
          <w:rPr>
            <w:sz w:val="20"/>
          </w:rPr>
          <w:fldChar w:fldCharType="begin"/>
        </w:r>
        <w:r w:rsidRPr="003C0B64">
          <w:rPr>
            <w:sz w:val="20"/>
          </w:rPr>
          <w:instrText xml:space="preserve"> PAGE </w:instrText>
        </w:r>
        <w:r w:rsidRPr="003C0B64">
          <w:rPr>
            <w:sz w:val="20"/>
          </w:rPr>
          <w:fldChar w:fldCharType="separate"/>
        </w:r>
        <w:r w:rsidRPr="003C0B64">
          <w:rPr>
            <w:sz w:val="20"/>
          </w:rPr>
          <w:t>1</w:t>
        </w:r>
        <w:r w:rsidRPr="003C0B64">
          <w:rPr>
            <w:sz w:val="20"/>
          </w:rPr>
          <w:fldChar w:fldCharType="end"/>
        </w:r>
      </w:p>
    </w:sdtContent>
  </w:sdt>
  <w:p w14:paraId="11741FF5" w14:textId="2705A94C" w:rsidR="000F6B68" w:rsidRDefault="000F6B68" w:rsidP="003C0B64">
    <w:pPr>
      <w:pStyle w:val="Footer"/>
      <w:tabs>
        <w:tab w:val="clear" w:pos="9026"/>
        <w:tab w:val="right" w:pos="10204"/>
      </w:tabs>
    </w:pPr>
    <w:r w:rsidRPr="000F6B68">
      <w:t>© 202</w:t>
    </w:r>
    <w:r w:rsidR="00121E72">
      <w:t>5</w:t>
    </w:r>
    <w:r w:rsidRPr="000F6B68">
      <w:t xml:space="preserve"> QA Limited or its affiliates. All rights reserved.</w:t>
    </w:r>
    <w:r w:rsidR="003C0B64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5811E" w14:textId="77777777" w:rsidR="000B1C9B" w:rsidRDefault="000B1C9B" w:rsidP="007F513E">
      <w:r>
        <w:separator/>
      </w:r>
    </w:p>
    <w:p w14:paraId="0B872D20" w14:textId="77777777" w:rsidR="000B1C9B" w:rsidRDefault="000B1C9B"/>
    <w:p w14:paraId="5BDAD434" w14:textId="77777777" w:rsidR="000B1C9B" w:rsidRDefault="000B1C9B"/>
  </w:footnote>
  <w:footnote w:type="continuationSeparator" w:id="0">
    <w:p w14:paraId="5D4BE8F9" w14:textId="77777777" w:rsidR="000B1C9B" w:rsidRDefault="000B1C9B" w:rsidP="007F513E">
      <w:r>
        <w:continuationSeparator/>
      </w:r>
    </w:p>
    <w:p w14:paraId="443579A4" w14:textId="77777777" w:rsidR="000B1C9B" w:rsidRDefault="000B1C9B"/>
    <w:p w14:paraId="5288529B" w14:textId="77777777" w:rsidR="000B1C9B" w:rsidRDefault="000B1C9B"/>
  </w:footnote>
  <w:footnote w:type="continuationNotice" w:id="1">
    <w:p w14:paraId="745E8AF4" w14:textId="77777777" w:rsidR="000B1C9B" w:rsidRDefault="000B1C9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409D" w14:textId="5978EE56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9E1200" wp14:editId="25FEF1D3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A16A12" w14:textId="237855C7" w:rsidR="00D767F5" w:rsidRPr="00EC2133" w:rsidRDefault="00D04DCF" w:rsidP="00D767F5">
                          <w:pPr>
                            <w:pStyle w:val="Header"/>
                          </w:pPr>
                          <w:r w:rsidRPr="00D04DCF">
                            <w:t>EPA AM1: Scenario demonstration practice — Mock 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E1200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72A16A12" w14:textId="237855C7" w:rsidR="00D767F5" w:rsidRPr="00EC2133" w:rsidRDefault="00D04DCF" w:rsidP="00D767F5">
                    <w:pPr>
                      <w:pStyle w:val="Header"/>
                    </w:pPr>
                    <w:r w:rsidRPr="00D04DCF">
                      <w:t>EPA AM1: Scenario demonstration practice — Mock 2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01C6828F" wp14:editId="2BFC2779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000259561" name="Picture 11" descr="Decorative image: The Q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259561" name="Picture 11" descr="Decorative image: The QA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0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19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9"/>
  </w:num>
  <w:num w:numId="2" w16cid:durableId="1710959336">
    <w:abstractNumId w:val="10"/>
  </w:num>
  <w:num w:numId="3" w16cid:durableId="37897106">
    <w:abstractNumId w:val="3"/>
  </w:num>
  <w:num w:numId="4" w16cid:durableId="1065445368">
    <w:abstractNumId w:val="17"/>
  </w:num>
  <w:num w:numId="5" w16cid:durableId="1509756976">
    <w:abstractNumId w:val="14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1"/>
  </w:num>
  <w:num w:numId="10" w16cid:durableId="380635671">
    <w:abstractNumId w:val="13"/>
  </w:num>
  <w:num w:numId="11" w16cid:durableId="2075270541">
    <w:abstractNumId w:val="7"/>
  </w:num>
  <w:num w:numId="12" w16cid:durableId="658967853">
    <w:abstractNumId w:val="19"/>
  </w:num>
  <w:num w:numId="13" w16cid:durableId="1582442330">
    <w:abstractNumId w:val="4"/>
  </w:num>
  <w:num w:numId="14" w16cid:durableId="1693529811">
    <w:abstractNumId w:val="18"/>
  </w:num>
  <w:num w:numId="15" w16cid:durableId="1663772690">
    <w:abstractNumId w:val="8"/>
  </w:num>
  <w:num w:numId="16" w16cid:durableId="112597264">
    <w:abstractNumId w:val="6"/>
  </w:num>
  <w:num w:numId="17" w16cid:durableId="714547675">
    <w:abstractNumId w:val="5"/>
  </w:num>
  <w:num w:numId="18" w16cid:durableId="1528326635">
    <w:abstractNumId w:val="12"/>
  </w:num>
  <w:num w:numId="19" w16cid:durableId="996686339">
    <w:abstractNumId w:val="16"/>
  </w:num>
  <w:num w:numId="20" w16cid:durableId="1987591806">
    <w:abstractNumId w:val="15"/>
  </w:num>
  <w:num w:numId="21" w16cid:durableId="1175265908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14C9E"/>
    <w:rsid w:val="000208DB"/>
    <w:rsid w:val="00020937"/>
    <w:rsid w:val="000217FA"/>
    <w:rsid w:val="0003148E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B1C9B"/>
    <w:rsid w:val="000C11D1"/>
    <w:rsid w:val="000C6C71"/>
    <w:rsid w:val="000D691F"/>
    <w:rsid w:val="000E15E1"/>
    <w:rsid w:val="000E2091"/>
    <w:rsid w:val="000E2F26"/>
    <w:rsid w:val="000E5B0B"/>
    <w:rsid w:val="000F1EDD"/>
    <w:rsid w:val="000F640B"/>
    <w:rsid w:val="000F6B68"/>
    <w:rsid w:val="0011477C"/>
    <w:rsid w:val="00121E72"/>
    <w:rsid w:val="001238C6"/>
    <w:rsid w:val="00132A36"/>
    <w:rsid w:val="00134C15"/>
    <w:rsid w:val="00135BE0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97A6E"/>
    <w:rsid w:val="001B6FB5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A697B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50EFD"/>
    <w:rsid w:val="0035305B"/>
    <w:rsid w:val="00353B94"/>
    <w:rsid w:val="003603BA"/>
    <w:rsid w:val="00364719"/>
    <w:rsid w:val="0036568D"/>
    <w:rsid w:val="00366B6B"/>
    <w:rsid w:val="00371D38"/>
    <w:rsid w:val="003824BC"/>
    <w:rsid w:val="003906C2"/>
    <w:rsid w:val="00391057"/>
    <w:rsid w:val="003A7644"/>
    <w:rsid w:val="003B008A"/>
    <w:rsid w:val="003B1B6E"/>
    <w:rsid w:val="003B54B5"/>
    <w:rsid w:val="003B60EF"/>
    <w:rsid w:val="003C0B64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281D"/>
    <w:rsid w:val="00426576"/>
    <w:rsid w:val="00430896"/>
    <w:rsid w:val="00441EB6"/>
    <w:rsid w:val="004429D9"/>
    <w:rsid w:val="0046212B"/>
    <w:rsid w:val="00465FFB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74380"/>
    <w:rsid w:val="00574932"/>
    <w:rsid w:val="00574D3D"/>
    <w:rsid w:val="00576122"/>
    <w:rsid w:val="00581435"/>
    <w:rsid w:val="00586AAF"/>
    <w:rsid w:val="00587965"/>
    <w:rsid w:val="00597E56"/>
    <w:rsid w:val="005A0A58"/>
    <w:rsid w:val="005A181D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BEC"/>
    <w:rsid w:val="006B0EFF"/>
    <w:rsid w:val="006B7965"/>
    <w:rsid w:val="006C0FEB"/>
    <w:rsid w:val="006D2FEC"/>
    <w:rsid w:val="006D3A01"/>
    <w:rsid w:val="006D71DB"/>
    <w:rsid w:val="006F0468"/>
    <w:rsid w:val="006F1AAB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328C"/>
    <w:rsid w:val="00773589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5C4C"/>
    <w:rsid w:val="00817DA1"/>
    <w:rsid w:val="0082080E"/>
    <w:rsid w:val="00820B3A"/>
    <w:rsid w:val="00820D5C"/>
    <w:rsid w:val="0082549C"/>
    <w:rsid w:val="00833678"/>
    <w:rsid w:val="0084601C"/>
    <w:rsid w:val="00851DEF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0C0D"/>
    <w:rsid w:val="008E316B"/>
    <w:rsid w:val="008F10F3"/>
    <w:rsid w:val="008F5350"/>
    <w:rsid w:val="00901E6B"/>
    <w:rsid w:val="0090331D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0B3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21B45"/>
    <w:rsid w:val="00A21BA0"/>
    <w:rsid w:val="00A31043"/>
    <w:rsid w:val="00A433B2"/>
    <w:rsid w:val="00A45AFE"/>
    <w:rsid w:val="00A76D1A"/>
    <w:rsid w:val="00A85367"/>
    <w:rsid w:val="00A922CF"/>
    <w:rsid w:val="00A92980"/>
    <w:rsid w:val="00AA2545"/>
    <w:rsid w:val="00AA5160"/>
    <w:rsid w:val="00AB2FF3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86D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76E08"/>
    <w:rsid w:val="00C82ADE"/>
    <w:rsid w:val="00C85939"/>
    <w:rsid w:val="00CA2106"/>
    <w:rsid w:val="00CA310D"/>
    <w:rsid w:val="00CC14FB"/>
    <w:rsid w:val="00CC5731"/>
    <w:rsid w:val="00CE5672"/>
    <w:rsid w:val="00CE7486"/>
    <w:rsid w:val="00CF034F"/>
    <w:rsid w:val="00CF69EE"/>
    <w:rsid w:val="00D01A91"/>
    <w:rsid w:val="00D04303"/>
    <w:rsid w:val="00D04DCF"/>
    <w:rsid w:val="00D05B81"/>
    <w:rsid w:val="00D212FD"/>
    <w:rsid w:val="00D2240C"/>
    <w:rsid w:val="00D24437"/>
    <w:rsid w:val="00D24EA6"/>
    <w:rsid w:val="00D25DCB"/>
    <w:rsid w:val="00D310DD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B62"/>
    <w:rsid w:val="00D95E09"/>
    <w:rsid w:val="00D975A7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2F3132CABD445856BE0F647982EB2" ma:contentTypeVersion="18" ma:contentTypeDescription="Create a new document." ma:contentTypeScope="" ma:versionID="758b67149e093cefa772ba6d6764bf3b">
  <xsd:schema xmlns:xsd="http://www.w3.org/2001/XMLSchema" xmlns:xs="http://www.w3.org/2001/XMLSchema" xmlns:p="http://schemas.microsoft.com/office/2006/metadata/properties" xmlns:ns2="35c74202-6262-43ee-80e5-eb97de261190" xmlns:ns3="ae7a5ef5-f60e-4918-a47e-25aad02606cf" targetNamespace="http://schemas.microsoft.com/office/2006/metadata/properties" ma:root="true" ma:fieldsID="643c63e2d433614102d520467f71bbd6" ns2:_="" ns3:_="">
    <xsd:import namespace="35c74202-6262-43ee-80e5-eb97de261190"/>
    <xsd:import namespace="ae7a5ef5-f60e-4918-a47e-25aad02606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74202-6262-43ee-80e5-eb97de261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a5ef5-f60e-4918-a47e-25aad02606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f0f66dd-f8d3-45b8-b695-4c91ef7551e9}" ma:internalName="TaxCatchAll" ma:showField="CatchAllData" ma:web="ae7a5ef5-f60e-4918-a47e-25aad0260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c74202-6262-43ee-80e5-eb97de261190">
      <Terms xmlns="http://schemas.microsoft.com/office/infopath/2007/PartnerControls"/>
    </lcf76f155ced4ddcb4097134ff3c332f>
    <TaxCatchAll xmlns="ae7a5ef5-f60e-4918-a47e-25aad02606cf" xsi:nil="true"/>
  </documentManagement>
</p:properties>
</file>

<file path=customXml/itemProps1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7A7449-6CB9-4E0C-9DB7-8C42E3D447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c74202-6262-43ee-80e5-eb97de261190"/>
    <ds:schemaRef ds:uri="ae7a5ef5-f60e-4918-a47e-25aad02606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35c74202-6262-43ee-80e5-eb97de261190"/>
    <ds:schemaRef ds:uri="ae7a5ef5-f60e-4918-a47e-25aad02606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</Template>
  <TotalTime>0</TotalTime>
  <Pages>3</Pages>
  <Words>493</Words>
  <Characters>2607</Characters>
  <Application>Microsoft Office Word</Application>
  <DocSecurity>0</DocSecurity>
  <Lines>84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3083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Feist, Ella</cp:lastModifiedBy>
  <cp:revision>2</cp:revision>
  <cp:lastPrinted>2024-06-05T09:35:00Z</cp:lastPrinted>
  <dcterms:created xsi:type="dcterms:W3CDTF">2025-11-11T16:58:00Z</dcterms:created>
  <dcterms:modified xsi:type="dcterms:W3CDTF">2025-11-11T16:58:00Z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0x010100A7F2F3132CABD445856BE0F647982EB2</vt:lpwstr>
  </property>
  <property fmtid="{D5CDD505-2E9C-101B-9397-08002B2CF9AE}" pid="3" name="MediaServiceImageTags">
    <vt:lpwstr/>
  </property>
</Properties>
</file>